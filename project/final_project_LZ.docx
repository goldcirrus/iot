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C530B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5CF2B983" wp14:editId="66C3C076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747DEB6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58A8784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EBB61F4" wp14:editId="75A9CDD7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A88186" w14:textId="7D453A97" w:rsidR="00D077E9" w:rsidRPr="00D86945" w:rsidRDefault="002E4E20" w:rsidP="00D077E9">
                                  <w:pPr>
                                    <w:pStyle w:val="Title"/>
                                  </w:pPr>
                                  <w:r>
                                    <w:t>IoT Project</w:t>
                                  </w:r>
                                </w:p>
                                <w:p w14:paraId="647DC320" w14:textId="4D9F62B8" w:rsidR="00D077E9" w:rsidRPr="00D86945" w:rsidRDefault="00D077E9" w:rsidP="00D077E9">
                                  <w:pPr>
                                    <w:pStyle w:val="Title"/>
                                    <w:spacing w:after="0"/>
                                  </w:pPr>
                                  <w:r w:rsidRPr="00D86945">
                                    <w:t>20</w:t>
                                  </w:r>
                                  <w:r w:rsidR="002E4E20">
                                    <w:t>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EBB61F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14:paraId="1DA88186" w14:textId="7D453A97" w:rsidR="00D077E9" w:rsidRPr="00D86945" w:rsidRDefault="002E4E20" w:rsidP="00D077E9">
                            <w:pPr>
                              <w:pStyle w:val="Title"/>
                            </w:pPr>
                            <w:r>
                              <w:t>IoT Project</w:t>
                            </w:r>
                          </w:p>
                          <w:p w14:paraId="647DC320" w14:textId="4D9F62B8" w:rsidR="00D077E9" w:rsidRPr="00D86945" w:rsidRDefault="00D077E9" w:rsidP="00D077E9">
                            <w:pPr>
                              <w:pStyle w:val="Title"/>
                              <w:spacing w:after="0"/>
                            </w:pPr>
                            <w:r w:rsidRPr="00D86945">
                              <w:t>20</w:t>
                            </w:r>
                            <w:r w:rsidR="002E4E20">
                              <w:t>21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E7DB2F9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E4AA938" wp14:editId="614A8369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42AD3D7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35EB9717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B37C774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59566ED0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5AE5F44E164D4F99B818C796A499AFCB"/>
              </w:placeholder>
              <w15:appearance w15:val="hidden"/>
            </w:sdtPr>
            <w:sdtEndPr/>
            <w:sdtContent>
              <w:p w14:paraId="2A10210D" w14:textId="64E1F6AF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FA1A3F">
                  <w:rPr>
                    <w:rStyle w:val="SubtitleChar"/>
                    <w:b w:val="0"/>
                    <w:noProof/>
                  </w:rPr>
                  <w:t>November 27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47D0C571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2A04A96" wp14:editId="5A59FE22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FC222F8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F335219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5EE15EF3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7047044" w14:textId="21046147" w:rsidR="00D077E9" w:rsidRDefault="00E2178E" w:rsidP="00D077E9">
            <w:sdt>
              <w:sdtPr>
                <w:id w:val="-1740469667"/>
                <w:placeholder>
                  <w:docPart w:val="5AB532938211408E8F22274C71AC7A99"/>
                </w:placeholder>
                <w15:appearance w15:val="hidden"/>
              </w:sdtPr>
              <w:sdtEndPr/>
              <w:sdtContent>
                <w:r w:rsidR="002E4E20">
                  <w:t>IoT</w:t>
                </w:r>
                <w:r w:rsidR="00A074A0">
                  <w:t xml:space="preserve"> Group solo</w:t>
                </w:r>
              </w:sdtContent>
            </w:sdt>
          </w:p>
          <w:p w14:paraId="505387F7" w14:textId="18016858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CAC2E5688DE5482FAF61171947637C66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2E4E20">
                  <w:t>Liang Zhong</w:t>
                </w:r>
              </w:sdtContent>
            </w:sdt>
          </w:p>
          <w:p w14:paraId="2F93EF77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63E5FF72" w14:textId="090CBE68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251337C" wp14:editId="48F1455E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6F848D" id="Rectangle 2" o:spid="_x0000_s1026" alt="colored rectangle" style="position:absolute;left:0;text-align:left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E78E39E" wp14:editId="1EC0F540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3573F6" id="Rectangle 3" o:spid="_x0000_s1026" alt="white rectangle for text on cover" style="position:absolute;left:0;text-align:left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0985A91C" w14:textId="3562788E" w:rsidR="00D077E9" w:rsidRDefault="002E4E20" w:rsidP="001B3B76">
      <w:pPr>
        <w:pStyle w:val="Heading1"/>
      </w:pPr>
      <w:r>
        <w:lastRenderedPageBreak/>
        <w:t>Introduction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140"/>
      </w:tblGrid>
      <w:tr w:rsidR="00D077E9" w14:paraId="0C310FB5" w14:textId="77777777" w:rsidTr="00DF027C">
        <w:trPr>
          <w:trHeight w:val="3546"/>
        </w:trPr>
        <w:tc>
          <w:tcPr>
            <w:tcW w:w="9999" w:type="dxa"/>
          </w:tcPr>
          <w:p w14:paraId="161EB547" w14:textId="1E392FE3" w:rsidR="0011210A" w:rsidRPr="00D408D9" w:rsidRDefault="002E4E20" w:rsidP="00DF027C">
            <w:pPr>
              <w:pStyle w:val="Content"/>
            </w:pPr>
            <w:r w:rsidRPr="00D408D9">
              <w:t xml:space="preserve">This </w:t>
            </w:r>
            <w:r w:rsidR="001B3B76" w:rsidRPr="00D408D9">
              <w:t xml:space="preserve">IoT </w:t>
            </w:r>
            <w:r w:rsidRPr="00D408D9">
              <w:t xml:space="preserve">project use </w:t>
            </w:r>
            <w:r w:rsidR="001B3B76" w:rsidRPr="00D408D9">
              <w:t xml:space="preserve">a </w:t>
            </w:r>
            <w:r w:rsidRPr="00D408D9">
              <w:t xml:space="preserve">raspberry </w:t>
            </w:r>
            <w:r w:rsidR="00CC7A35" w:rsidRPr="00D408D9">
              <w:t xml:space="preserve">pi, </w:t>
            </w:r>
            <w:r w:rsidR="001B3B76" w:rsidRPr="00D408D9">
              <w:t xml:space="preserve">a </w:t>
            </w:r>
            <w:r w:rsidR="00CC7A35" w:rsidRPr="00D408D9">
              <w:t>humidity and temperature sensor to detect environment data,</w:t>
            </w:r>
            <w:r w:rsidR="00A074A0">
              <w:t xml:space="preserve"> to</w:t>
            </w:r>
            <w:r w:rsidR="00CC7A35" w:rsidRPr="00D408D9">
              <w:t xml:space="preserve"> </w:t>
            </w:r>
            <w:r w:rsidR="001B3B76" w:rsidRPr="00D408D9">
              <w:t xml:space="preserve">send data </w:t>
            </w:r>
            <w:r w:rsidR="0011210A" w:rsidRPr="00D408D9">
              <w:t>via the internet connection</w:t>
            </w:r>
            <w:r w:rsidR="0088257B" w:rsidRPr="00D408D9">
              <w:t xml:space="preserve">(WIFI or </w:t>
            </w:r>
            <w:r w:rsidR="00952CA1" w:rsidRPr="00D408D9">
              <w:t>Ethernet</w:t>
            </w:r>
            <w:r w:rsidR="0088257B" w:rsidRPr="00D408D9">
              <w:t>)</w:t>
            </w:r>
            <w:r w:rsidR="0011210A" w:rsidRPr="00D408D9">
              <w:t xml:space="preserve"> from the raspberry pi</w:t>
            </w:r>
            <w:r w:rsidR="001B3B76" w:rsidRPr="00D408D9">
              <w:t xml:space="preserve"> </w:t>
            </w:r>
            <w:r w:rsidR="0011210A" w:rsidRPr="00D408D9">
              <w:t xml:space="preserve">to the </w:t>
            </w:r>
            <w:r w:rsidR="001B3B76" w:rsidRPr="00D408D9">
              <w:t xml:space="preserve">firebase real-time database, then </w:t>
            </w:r>
            <w:r w:rsidR="00CC7A35" w:rsidRPr="00D408D9">
              <w:t xml:space="preserve">display </w:t>
            </w:r>
            <w:r w:rsidR="00952CA1" w:rsidRPr="00D408D9">
              <w:t>the</w:t>
            </w:r>
            <w:r w:rsidR="00CC7A35" w:rsidRPr="00D408D9">
              <w:t xml:space="preserve"> real</w:t>
            </w:r>
            <w:r w:rsidR="001B3B76" w:rsidRPr="00D408D9">
              <w:t>-</w:t>
            </w:r>
            <w:r w:rsidR="00CC7A35" w:rsidRPr="00D408D9">
              <w:t xml:space="preserve">time humidity and temperature </w:t>
            </w:r>
            <w:r w:rsidR="001B3B76" w:rsidRPr="00D408D9">
              <w:t xml:space="preserve">values </w:t>
            </w:r>
            <w:r w:rsidR="00952CA1" w:rsidRPr="00D408D9">
              <w:t xml:space="preserve">stored in the real-time database </w:t>
            </w:r>
            <w:r w:rsidR="0011210A" w:rsidRPr="00D408D9">
              <w:t xml:space="preserve">at </w:t>
            </w:r>
            <w:hyperlink r:id="rId9" w:history="1">
              <w:r w:rsidR="0011210A" w:rsidRPr="00D408D9">
                <w:rPr>
                  <w:rStyle w:val="Hyperlink"/>
                </w:rPr>
                <w:t>https://iot2021-94458.web.app/</w:t>
              </w:r>
            </w:hyperlink>
          </w:p>
          <w:p w14:paraId="41CE7782" w14:textId="5A8FB190" w:rsidR="0011210A" w:rsidRPr="00D408D9" w:rsidRDefault="0011210A" w:rsidP="00DF027C">
            <w:pPr>
              <w:pStyle w:val="Content"/>
            </w:pPr>
          </w:p>
          <w:p w14:paraId="658A6CB6" w14:textId="13FDEF8E" w:rsidR="00DF027C" w:rsidRPr="00E139A3" w:rsidRDefault="00D408D9" w:rsidP="00DF027C">
            <w:pPr>
              <w:pStyle w:val="Content"/>
            </w:pPr>
            <w:r w:rsidRPr="00D408D9">
              <w:t>The database chosen for this project is Google’s firebase real-time database, and the cloud web application hosting is Google’s firebase hosting.</w:t>
            </w:r>
          </w:p>
          <w:p w14:paraId="0A797450" w14:textId="77777777" w:rsidR="00DF027C" w:rsidRPr="00D408D9" w:rsidRDefault="00DF027C" w:rsidP="00DF027C">
            <w:pPr>
              <w:rPr>
                <w:i/>
                <w:iCs/>
              </w:rPr>
            </w:pPr>
          </w:p>
          <w:p w14:paraId="0DE944AD" w14:textId="77777777" w:rsidR="00DF027C" w:rsidRPr="00D408D9" w:rsidRDefault="005C6AA5" w:rsidP="005C6AA5">
            <w:pPr>
              <w:pStyle w:val="Heading1"/>
            </w:pPr>
            <w:r w:rsidRPr="00D408D9">
              <w:rPr>
                <w:rFonts w:hint="eastAsia"/>
              </w:rPr>
              <w:t>O</w:t>
            </w:r>
            <w:r w:rsidRPr="00D408D9">
              <w:t>bject</w:t>
            </w:r>
          </w:p>
          <w:p w14:paraId="16FDC2D5" w14:textId="77777777" w:rsidR="005C6AA5" w:rsidRPr="00D408D9" w:rsidRDefault="005C6AA5" w:rsidP="005C6AA5">
            <w:pPr>
              <w:pStyle w:val="Content"/>
              <w:rPr>
                <w:i/>
                <w:iCs/>
              </w:rPr>
            </w:pPr>
          </w:p>
          <w:p w14:paraId="05A445D7" w14:textId="5EF81290" w:rsidR="005C6AA5" w:rsidRDefault="005C6AA5" w:rsidP="005C6AA5">
            <w:pPr>
              <w:pStyle w:val="Content"/>
            </w:pPr>
            <w:r w:rsidRPr="00D408D9">
              <w:t xml:space="preserve">The object of this project is to learn how to use raspberry pi to interact with the sensor and </w:t>
            </w:r>
            <w:r w:rsidR="00A074A0">
              <w:t>use web application hosted</w:t>
            </w:r>
            <w:r w:rsidRPr="00D408D9">
              <w:t xml:space="preserve"> in the cloud</w:t>
            </w:r>
            <w:r w:rsidR="00D408D9" w:rsidRPr="00D408D9">
              <w:t xml:space="preserve">. </w:t>
            </w:r>
          </w:p>
          <w:p w14:paraId="5B9308D0" w14:textId="77777777" w:rsidR="00FE40A9" w:rsidRDefault="00FE40A9" w:rsidP="005C6AA5">
            <w:pPr>
              <w:pStyle w:val="Content"/>
            </w:pPr>
          </w:p>
          <w:p w14:paraId="539F1C7B" w14:textId="77777777" w:rsidR="00FE40A9" w:rsidRDefault="00FE40A9" w:rsidP="00FE40A9">
            <w:pPr>
              <w:pStyle w:val="Heading1"/>
            </w:pPr>
            <w:r>
              <w:rPr>
                <w:rFonts w:hint="eastAsia"/>
              </w:rPr>
              <w:t>I</w:t>
            </w:r>
            <w:r>
              <w:t xml:space="preserve">nnovation </w:t>
            </w:r>
          </w:p>
          <w:p w14:paraId="1A1486A8" w14:textId="77777777" w:rsidR="00FE40A9" w:rsidRDefault="00FE40A9" w:rsidP="00FE40A9">
            <w:pPr>
              <w:pStyle w:val="EmphasisText"/>
            </w:pPr>
          </w:p>
          <w:p w14:paraId="207EAB0F" w14:textId="5540110C" w:rsidR="00FE40A9" w:rsidRPr="0097175B" w:rsidRDefault="00FE40A9" w:rsidP="00FE40A9">
            <w:pPr>
              <w:pStyle w:val="EmphasisText"/>
              <w:rPr>
                <w:b w:val="0"/>
              </w:rPr>
            </w:pPr>
            <w:r>
              <w:rPr>
                <w:b w:val="0"/>
              </w:rPr>
              <w:t xml:space="preserve">Cloud technology is an innovation for this project. After I used Google’s cloud technology, I feel that Google’s API is hard to use, and Google’s </w:t>
            </w:r>
            <w:r w:rsidR="00A074A0">
              <w:rPr>
                <w:b w:val="0"/>
              </w:rPr>
              <w:t xml:space="preserve">cloud </w:t>
            </w:r>
            <w:r>
              <w:rPr>
                <w:b w:val="0"/>
              </w:rPr>
              <w:t xml:space="preserve">technology is not flexible. Google use its own unique database structure, and APIs are not well documented. I haven’t used AWS, but I heard that AWS has a more flexible API, better documentation, and more available database structures. Consider AWS has about 40% market share, and Google has 8% market share in the clouding business. There will be more jobs for AWS than for Google Clouding. I would rather to study AWS technology than Google clouding technology. Google is good at data analysis, so probably Google is better for global high technology company like Spotify, </w:t>
            </w:r>
            <w:r w:rsidR="00A074A0">
              <w:rPr>
                <w:b w:val="0"/>
              </w:rPr>
              <w:t xml:space="preserve">some </w:t>
            </w:r>
            <w:proofErr w:type="gramStart"/>
            <w:r>
              <w:rPr>
                <w:b w:val="0"/>
              </w:rPr>
              <w:t>Financial</w:t>
            </w:r>
            <w:proofErr w:type="gramEnd"/>
            <w:r>
              <w:rPr>
                <w:b w:val="0"/>
              </w:rPr>
              <w:t xml:space="preserve"> companies who ha</w:t>
            </w:r>
            <w:r w:rsidR="00A074A0">
              <w:rPr>
                <w:b w:val="0"/>
              </w:rPr>
              <w:t>ve</w:t>
            </w:r>
            <w:r>
              <w:rPr>
                <w:b w:val="0"/>
              </w:rPr>
              <w:t xml:space="preserve"> simple data structures, but huge data volumes to be analyzed or streamed. For traditional business, I think AWS might be a better choice. </w:t>
            </w:r>
          </w:p>
          <w:p w14:paraId="7144F6A7" w14:textId="5C26B29D" w:rsidR="00FE40A9" w:rsidRDefault="00FE40A9" w:rsidP="005C6AA5">
            <w:pPr>
              <w:pStyle w:val="Content"/>
            </w:pPr>
          </w:p>
          <w:p w14:paraId="7D162E3E" w14:textId="7B7C6BF9" w:rsidR="00FE40A9" w:rsidRDefault="009F125B" w:rsidP="002D1532">
            <w:pPr>
              <w:pStyle w:val="Heading1"/>
            </w:pPr>
            <w:r>
              <w:rPr>
                <w:lang w:val="en-IO"/>
              </w:rPr>
              <w:lastRenderedPageBreak/>
              <w:t xml:space="preserve">Local </w:t>
            </w:r>
            <w:r w:rsidR="002D1532">
              <w:t>Hardware</w:t>
            </w:r>
          </w:p>
          <w:p w14:paraId="7666FC37" w14:textId="5C15FF36" w:rsidR="002D1532" w:rsidRDefault="002D1532" w:rsidP="005C6AA5">
            <w:pPr>
              <w:pStyle w:val="Content"/>
            </w:pPr>
          </w:p>
          <w:p w14:paraId="7AC261EA" w14:textId="2D65D688" w:rsidR="002D1532" w:rsidRPr="002D1532" w:rsidRDefault="002D1532" w:rsidP="002D1532">
            <w:pPr>
              <w:pStyle w:val="Content"/>
            </w:pPr>
            <w:r w:rsidRPr="002D1532">
              <w:t>Humiture Sensor Module</w:t>
            </w:r>
            <w:r w:rsidR="00A074A0">
              <w:t>(DHT11)</w:t>
            </w:r>
            <w:r w:rsidRPr="002D1532">
              <w:t>: $9.99</w:t>
            </w:r>
          </w:p>
          <w:p w14:paraId="0E334E70" w14:textId="18439ECB" w:rsidR="002D1532" w:rsidRDefault="00E2178E" w:rsidP="002D1532">
            <w:pPr>
              <w:pStyle w:val="Content"/>
            </w:pPr>
            <w:hyperlink r:id="rId10" w:history="1">
              <w:r w:rsidR="002D1532" w:rsidRPr="008D5E01">
                <w:rPr>
                  <w:rStyle w:val="Hyperlink"/>
                </w:rPr>
                <w:t>https://www.sunfounder.com/products/humiture-sensor-module</w:t>
              </w:r>
            </w:hyperlink>
          </w:p>
          <w:p w14:paraId="75482F0E" w14:textId="2D2503AA" w:rsidR="002D1532" w:rsidRDefault="002D1532" w:rsidP="002D1532">
            <w:pPr>
              <w:pStyle w:val="Content"/>
            </w:pPr>
          </w:p>
          <w:p w14:paraId="000A6641" w14:textId="57AC2E58" w:rsidR="002D1532" w:rsidRDefault="002D1532" w:rsidP="002D1532">
            <w:pPr>
              <w:pStyle w:val="Content"/>
            </w:pPr>
            <w:r>
              <w:rPr>
                <w:rFonts w:hint="eastAsia"/>
              </w:rPr>
              <w:t>R</w:t>
            </w:r>
            <w:r>
              <w:t>aspberry Pi</w:t>
            </w:r>
          </w:p>
          <w:p w14:paraId="037AB925" w14:textId="161D6562" w:rsidR="002D1532" w:rsidRDefault="002D1532" w:rsidP="002D1532">
            <w:pPr>
              <w:pStyle w:val="Content"/>
            </w:pPr>
          </w:p>
          <w:p w14:paraId="00C72923" w14:textId="3CB26032" w:rsidR="002D1532" w:rsidRDefault="002D1532" w:rsidP="002D1532">
            <w:pPr>
              <w:pStyle w:val="Content"/>
            </w:pPr>
            <w:r>
              <w:t>Ethernet or WIFI gateway</w:t>
            </w:r>
          </w:p>
          <w:p w14:paraId="22212C51" w14:textId="6DADE435" w:rsidR="00D17459" w:rsidRDefault="00D17459" w:rsidP="002D1532">
            <w:pPr>
              <w:pStyle w:val="Content"/>
            </w:pPr>
          </w:p>
          <w:p w14:paraId="4318BBB7" w14:textId="5DDF1A88" w:rsidR="00D17459" w:rsidRDefault="00D17459" w:rsidP="002D1532">
            <w:pPr>
              <w:pStyle w:val="Content"/>
            </w:pPr>
            <w:r>
              <w:rPr>
                <w:noProof/>
              </w:rPr>
              <w:drawing>
                <wp:inline distT="0" distB="0" distL="0" distR="0" wp14:anchorId="7CE12E6A" wp14:editId="4C986C9D">
                  <wp:extent cx="3783106" cy="1791798"/>
                  <wp:effectExtent l="0" t="0" r="825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0635" cy="1795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8A9641" w14:textId="233576BF" w:rsidR="002D1532" w:rsidRDefault="002D1532" w:rsidP="002D1532">
            <w:pPr>
              <w:pStyle w:val="Content"/>
            </w:pPr>
          </w:p>
          <w:p w14:paraId="407115D6" w14:textId="4D21AE7A" w:rsidR="00F62162" w:rsidRDefault="00F62162" w:rsidP="002D1532">
            <w:pPr>
              <w:pStyle w:val="Content"/>
            </w:pPr>
            <w:r>
              <w:t xml:space="preserve">First, you must </w:t>
            </w:r>
            <w:r w:rsidR="007D24AC">
              <w:t>login and</w:t>
            </w:r>
            <w:r>
              <w:t xml:space="preserve"> program the pi</w:t>
            </w:r>
            <w:r w:rsidR="00B64CCA">
              <w:t xml:space="preserve">, and </w:t>
            </w:r>
            <w:r w:rsidR="007D24AC">
              <w:t xml:space="preserve">then </w:t>
            </w:r>
            <w:r w:rsidR="00B64CCA">
              <w:t>connect the pi to the internet</w:t>
            </w:r>
            <w:r>
              <w:t xml:space="preserve">. </w:t>
            </w:r>
          </w:p>
          <w:p w14:paraId="11493D50" w14:textId="77777777" w:rsidR="00F62162" w:rsidRDefault="00F62162" w:rsidP="002D1532">
            <w:pPr>
              <w:pStyle w:val="Content"/>
            </w:pPr>
          </w:p>
          <w:p w14:paraId="3721EA21" w14:textId="68183ECC" w:rsidR="00D17459" w:rsidRDefault="00F62162" w:rsidP="00F62162">
            <w:pPr>
              <w:pStyle w:val="Content"/>
              <w:numPr>
                <w:ilvl w:val="0"/>
                <w:numId w:val="4"/>
              </w:numPr>
            </w:pPr>
            <w:r>
              <w:t>U</w:t>
            </w:r>
            <w:r w:rsidR="00D17459">
              <w:t xml:space="preserve">se USB to serial port to connect </w:t>
            </w:r>
            <w:r>
              <w:t>a</w:t>
            </w:r>
            <w:r w:rsidR="00D17459">
              <w:t xml:space="preserve"> laptop computer to the raspberry pi to</w:t>
            </w:r>
            <w:r>
              <w:t xml:space="preserve"> </w:t>
            </w:r>
            <w:r w:rsidR="00D17459">
              <w:t xml:space="preserve">program </w:t>
            </w:r>
            <w:r>
              <w:t>it.</w:t>
            </w:r>
            <w:r w:rsidR="00D17459">
              <w:t xml:space="preserve"> Windows: use putty</w:t>
            </w:r>
            <w:r>
              <w:t xml:space="preserve"> app-</w:t>
            </w:r>
            <w:r w:rsidR="00D17459">
              <w:t xml:space="preserve"> connection type: serial, </w:t>
            </w:r>
            <w:r>
              <w:t>serial line: com3, speed:115200</w:t>
            </w:r>
          </w:p>
          <w:p w14:paraId="052DF9BF" w14:textId="50091A09" w:rsidR="00F62162" w:rsidRDefault="00F62162" w:rsidP="00F62162">
            <w:pPr>
              <w:pStyle w:val="Content"/>
              <w:numPr>
                <w:ilvl w:val="0"/>
                <w:numId w:val="4"/>
              </w:numPr>
            </w:pPr>
            <w:r>
              <w:t xml:space="preserve">Then connect pi to internet via its </w:t>
            </w:r>
            <w:r w:rsidR="00B64CCA">
              <w:t xml:space="preserve">Ethernet port or WIFI. </w:t>
            </w:r>
          </w:p>
          <w:p w14:paraId="7DE2F351" w14:textId="3FE94D71" w:rsidR="00F62162" w:rsidRDefault="00F62162" w:rsidP="00F62162">
            <w:pPr>
              <w:pStyle w:val="Content"/>
            </w:pPr>
          </w:p>
          <w:p w14:paraId="744CC063" w14:textId="3FF1E329" w:rsidR="00B64CCA" w:rsidRDefault="00B64CCA" w:rsidP="00F62162">
            <w:pPr>
              <w:pStyle w:val="Content"/>
            </w:pPr>
            <w:r>
              <w:t>Or</w:t>
            </w:r>
          </w:p>
          <w:p w14:paraId="5B7D563D" w14:textId="77777777" w:rsidR="00B64CCA" w:rsidRDefault="00B64CCA" w:rsidP="00F62162">
            <w:pPr>
              <w:pStyle w:val="Content"/>
            </w:pPr>
          </w:p>
          <w:p w14:paraId="2D7D14CF" w14:textId="62C22126" w:rsidR="00B64CCA" w:rsidRDefault="00F62162" w:rsidP="00B64CCA">
            <w:pPr>
              <w:pStyle w:val="Content"/>
              <w:numPr>
                <w:ilvl w:val="0"/>
                <w:numId w:val="5"/>
              </w:numPr>
            </w:pPr>
            <w:r>
              <w:t>Use Pi’s ethernet port to connect to a laptop computer</w:t>
            </w:r>
            <w:r w:rsidR="00B64CCA">
              <w:t xml:space="preserve"> through SSH</w:t>
            </w:r>
            <w:proofErr w:type="gramStart"/>
            <w:r w:rsidR="00B64CCA">
              <w:t xml:space="preserve">.  </w:t>
            </w:r>
            <w:proofErr w:type="gramEnd"/>
            <w:r w:rsidR="00B64CCA">
              <w:t xml:space="preserve">            Windows: use putty app – connection type: </w:t>
            </w:r>
            <w:proofErr w:type="spellStart"/>
            <w:r w:rsidR="00B64CCA">
              <w:t>ssh</w:t>
            </w:r>
            <w:proofErr w:type="spellEnd"/>
            <w:r w:rsidR="00B64CCA">
              <w:t>, host name: Group3.local (Group3 is this pi’s id), port: 22, after connected, enter user: pi, password</w:t>
            </w:r>
            <w:proofErr w:type="gramStart"/>
            <w:r w:rsidR="00B64CCA">
              <w:t>.</w:t>
            </w:r>
            <w:r w:rsidR="00B64CCA">
              <w:rPr>
                <w:rFonts w:hint="eastAsia"/>
              </w:rPr>
              <w:t xml:space="preserve"> </w:t>
            </w:r>
            <w:r w:rsidR="00B64CCA">
              <w:t xml:space="preserve"> </w:t>
            </w:r>
            <w:proofErr w:type="gramEnd"/>
            <w:r w:rsidR="00B64CCA">
              <w:t xml:space="preserve">                                                 Mac’s terminal:   </w:t>
            </w:r>
            <w:proofErr w:type="spellStart"/>
            <w:r w:rsidR="00B64CCA">
              <w:t>ssh</w:t>
            </w:r>
            <w:proofErr w:type="spellEnd"/>
            <w:r w:rsidR="00B64CCA">
              <w:t xml:space="preserve"> </w:t>
            </w:r>
            <w:hyperlink r:id="rId12" w:history="1">
              <w:r w:rsidR="00B64CCA" w:rsidRPr="008D5E01">
                <w:rPr>
                  <w:rStyle w:val="Hyperlink"/>
                </w:rPr>
                <w:t>pi@Group3.local</w:t>
              </w:r>
            </w:hyperlink>
          </w:p>
          <w:p w14:paraId="4C7E90F6" w14:textId="60C685C0" w:rsidR="008940A6" w:rsidRDefault="005F2DE3" w:rsidP="00B64CCA">
            <w:pPr>
              <w:pStyle w:val="Content"/>
              <w:numPr>
                <w:ilvl w:val="0"/>
                <w:numId w:val="5"/>
              </w:numPr>
            </w:pPr>
            <w:r>
              <w:t>C</w:t>
            </w:r>
            <w:r w:rsidR="008940A6">
              <w:t xml:space="preserve">onnect pi to internet via WIFI </w:t>
            </w:r>
            <w:proofErr w:type="gramStart"/>
            <w:r w:rsidR="008940A6">
              <w:t>only, since</w:t>
            </w:r>
            <w:proofErr w:type="gramEnd"/>
            <w:r w:rsidR="008940A6">
              <w:t xml:space="preserve"> </w:t>
            </w:r>
            <w:r>
              <w:t xml:space="preserve">pi’s </w:t>
            </w:r>
            <w:r w:rsidR="008940A6">
              <w:t xml:space="preserve">Ethernet port </w:t>
            </w:r>
            <w:r>
              <w:t>has been</w:t>
            </w:r>
            <w:r w:rsidR="008940A6">
              <w:t xml:space="preserve"> used by connecting computer already. </w:t>
            </w:r>
          </w:p>
          <w:p w14:paraId="397045E0" w14:textId="7080527F" w:rsidR="00F62162" w:rsidRDefault="00F62162" w:rsidP="002D1532">
            <w:pPr>
              <w:pStyle w:val="Content"/>
            </w:pPr>
          </w:p>
          <w:p w14:paraId="05E9CB4D" w14:textId="604E4F79" w:rsidR="008940A6" w:rsidRDefault="008940A6" w:rsidP="002D1532">
            <w:pPr>
              <w:pStyle w:val="Content"/>
            </w:pPr>
            <w:r>
              <w:lastRenderedPageBreak/>
              <w:t xml:space="preserve">Second, you must connect humidity and temperature sensor to the pi. </w:t>
            </w:r>
          </w:p>
          <w:p w14:paraId="374BCF8A" w14:textId="7265C143" w:rsidR="008940A6" w:rsidRDefault="008940A6" w:rsidP="002D1532">
            <w:pPr>
              <w:pStyle w:val="Content"/>
            </w:pPr>
          </w:p>
          <w:p w14:paraId="44B42944" w14:textId="2D528506" w:rsidR="008940A6" w:rsidRDefault="008940A6" w:rsidP="002D1532">
            <w:pPr>
              <w:pStyle w:val="Content"/>
            </w:pPr>
            <w:r w:rsidRPr="008940A6">
              <w:t>The digital temperature and humidity sensor DHT11 is a composite sensor that contains a calibrated digital signal output of temperature and humidity.</w:t>
            </w:r>
            <w:r>
              <w:t xml:space="preserve"> This </w:t>
            </w:r>
            <w:r w:rsidR="003A4C6F">
              <w:t xml:space="preserve">signal pin is connected to raspberry’s GPIO4. DHT11 has another 2 pins, the DHT11’s VCC pin is connected to pi’s 5V power supply, and DHT11 GND pin is connected to pi’s ground. </w:t>
            </w:r>
          </w:p>
          <w:p w14:paraId="51C607A7" w14:textId="77777777" w:rsidR="00000C1D" w:rsidRDefault="00000C1D" w:rsidP="002D1532">
            <w:pPr>
              <w:pStyle w:val="Content"/>
            </w:pPr>
          </w:p>
          <w:p w14:paraId="6A6CD0BA" w14:textId="35206EA8" w:rsidR="002D1532" w:rsidRDefault="003A4C6F" w:rsidP="002D1532">
            <w:pPr>
              <w:pStyle w:val="Content"/>
            </w:pPr>
            <w:r w:rsidRPr="003A4C6F">
              <w:rPr>
                <w:noProof/>
              </w:rPr>
              <w:drawing>
                <wp:inline distT="0" distB="0" distL="0" distR="0" wp14:anchorId="11DDAB62" wp14:editId="7F86F9CC">
                  <wp:extent cx="2223247" cy="2012493"/>
                  <wp:effectExtent l="0" t="0" r="5715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833" cy="2030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t>This diagram connects DHT11’s signal to pi’s GPIO17</w:t>
            </w:r>
          </w:p>
          <w:p w14:paraId="2EAFAC44" w14:textId="440A3B84" w:rsidR="003A4C6F" w:rsidRDefault="003A4C6F" w:rsidP="002D1532">
            <w:pPr>
              <w:pStyle w:val="Content"/>
            </w:pPr>
          </w:p>
          <w:p w14:paraId="579A08B3" w14:textId="09C14B72" w:rsidR="003A4C6F" w:rsidRDefault="003A4C6F" w:rsidP="002D1532">
            <w:pPr>
              <w:pStyle w:val="Content"/>
            </w:pPr>
            <w:r>
              <w:rPr>
                <w:rFonts w:hint="eastAsia"/>
              </w:rPr>
              <w:t>T</w:t>
            </w:r>
            <w:r>
              <w:t xml:space="preserve">he </w:t>
            </w:r>
            <w:r w:rsidR="009674E1">
              <w:t xml:space="preserve">pi must </w:t>
            </w:r>
            <w:r w:rsidR="00D61CA2">
              <w:t>run a</w:t>
            </w:r>
            <w:r w:rsidR="009674E1">
              <w:t xml:space="preserve"> program to monitor the environment via sensor(DHT11), send data to the clouding database. This program is </w:t>
            </w:r>
            <w:r w:rsidR="009674E1" w:rsidRPr="009674E1">
              <w:rPr>
                <w:color w:val="FF0000"/>
                <w:highlight w:val="yellow"/>
              </w:rPr>
              <w:t>dht.py</w:t>
            </w:r>
            <w:r w:rsidR="009674E1">
              <w:t xml:space="preserve"> (</w:t>
            </w:r>
            <w:r w:rsidR="00697E44" w:rsidRPr="009F125B">
              <w:rPr>
                <w:highlight w:val="yellow"/>
              </w:rPr>
              <w:t xml:space="preserve">please see its source code in the dht.py file </w:t>
            </w:r>
            <w:r w:rsidR="009674E1" w:rsidRPr="009F125B">
              <w:rPr>
                <w:highlight w:val="yellow"/>
              </w:rPr>
              <w:t>submitted with this report in the same folder</w:t>
            </w:r>
            <w:r w:rsidR="009674E1">
              <w:t xml:space="preserve">). </w:t>
            </w:r>
          </w:p>
          <w:p w14:paraId="57780D6F" w14:textId="33A83DEE" w:rsidR="00000C1D" w:rsidRDefault="00000C1D" w:rsidP="002D1532">
            <w:pPr>
              <w:pStyle w:val="Content"/>
            </w:pPr>
          </w:p>
          <w:p w14:paraId="125F818E" w14:textId="77777777" w:rsidR="00000C1D" w:rsidRDefault="00000C1D" w:rsidP="00000C1D">
            <w:pPr>
              <w:pStyle w:val="Content"/>
            </w:pPr>
            <w:r w:rsidRPr="00FA1A3F">
              <w:t>python-firebase highly makes use of the</w:t>
            </w:r>
            <w:r>
              <w:t xml:space="preserve"> </w:t>
            </w:r>
            <w:r w:rsidRPr="00FA1A3F">
              <w:rPr>
                <w:b/>
                <w:bCs/>
              </w:rPr>
              <w:t>requests</w:t>
            </w:r>
            <w:r>
              <w:rPr>
                <w:b/>
                <w:bCs/>
              </w:rPr>
              <w:t xml:space="preserve"> </w:t>
            </w:r>
            <w:r w:rsidRPr="00FA1A3F">
              <w:t>library so before you begin, you need to have that package installed.</w:t>
            </w:r>
          </w:p>
          <w:p w14:paraId="74F9F0B6" w14:textId="77777777" w:rsidR="00000C1D" w:rsidRPr="00FA1A3F" w:rsidRDefault="00000C1D" w:rsidP="00000C1D">
            <w:pPr>
              <w:pStyle w:val="Content"/>
            </w:pPr>
          </w:p>
          <w:p w14:paraId="339464F0" w14:textId="77777777" w:rsidR="00000C1D" w:rsidRPr="00FA1A3F" w:rsidRDefault="00000C1D" w:rsidP="00000C1D">
            <w:pPr>
              <w:pStyle w:val="Content"/>
            </w:pPr>
            <w:r w:rsidRPr="00FA1A3F">
              <w:t xml:space="preserve">$ </w:t>
            </w:r>
            <w:proofErr w:type="spellStart"/>
            <w:r w:rsidRPr="00FA1A3F">
              <w:t>sudo</w:t>
            </w:r>
            <w:proofErr w:type="spellEnd"/>
            <w:r>
              <w:t xml:space="preserve"> </w:t>
            </w:r>
            <w:r w:rsidRPr="00FA1A3F">
              <w:t>pip install requests==1.1.0</w:t>
            </w:r>
          </w:p>
          <w:p w14:paraId="5EF1178A" w14:textId="77777777" w:rsidR="00000C1D" w:rsidRPr="00FA1A3F" w:rsidRDefault="00000C1D" w:rsidP="00000C1D">
            <w:pPr>
              <w:pStyle w:val="Content"/>
            </w:pPr>
            <w:r w:rsidRPr="00FA1A3F">
              <w:t xml:space="preserve">$ </w:t>
            </w:r>
            <w:proofErr w:type="spellStart"/>
            <w:r w:rsidRPr="00FA1A3F">
              <w:t>sudo</w:t>
            </w:r>
            <w:proofErr w:type="spellEnd"/>
            <w:r>
              <w:t xml:space="preserve"> </w:t>
            </w:r>
            <w:r w:rsidRPr="00FA1A3F">
              <w:t>pip install python-firebase</w:t>
            </w:r>
          </w:p>
          <w:p w14:paraId="6220E67E" w14:textId="77777777" w:rsidR="00000C1D" w:rsidRDefault="00000C1D" w:rsidP="00000C1D">
            <w:pPr>
              <w:pStyle w:val="Content"/>
              <w:rPr>
                <w:b/>
              </w:rPr>
            </w:pPr>
            <w:hyperlink r:id="rId14" w:history="1">
              <w:r w:rsidRPr="003F3748">
                <w:rPr>
                  <w:rStyle w:val="Hyperlink"/>
                  <w:b/>
                </w:rPr>
                <w:t>https://pypi.org/project/python</w:t>
              </w:r>
            </w:hyperlink>
          </w:p>
          <w:p w14:paraId="2337560D" w14:textId="77777777" w:rsidR="00000C1D" w:rsidRDefault="00000C1D" w:rsidP="00000C1D">
            <w:pPr>
              <w:pStyle w:val="Content"/>
              <w:rPr>
                <w:b/>
              </w:rPr>
            </w:pPr>
          </w:p>
          <w:p w14:paraId="1CED083E" w14:textId="7174C187" w:rsidR="00000C1D" w:rsidRDefault="00000C1D" w:rsidP="00000C1D">
            <w:pPr>
              <w:pStyle w:val="Content"/>
              <w:rPr>
                <w:b/>
                <w:lang w:val="en-CA"/>
              </w:rPr>
            </w:pPr>
            <w:r>
              <w:rPr>
                <w:rFonts w:ascii="宋体" w:eastAsia="宋体" w:hAnsi="宋体"/>
                <w:b/>
                <w:lang w:eastAsia="zh-CN"/>
              </w:rPr>
              <w:t xml:space="preserve">they install the following in </w:t>
            </w:r>
            <w:r>
              <w:rPr>
                <w:b/>
                <w:lang w:val="en-CA"/>
              </w:rPr>
              <w:t xml:space="preserve"> pi’s home/pi/</w:t>
            </w:r>
            <w:proofErr w:type="spellStart"/>
            <w:r>
              <w:rPr>
                <w:b/>
                <w:lang w:val="en-CA"/>
              </w:rPr>
              <w:t>usr</w:t>
            </w:r>
            <w:proofErr w:type="spellEnd"/>
            <w:r>
              <w:rPr>
                <w:b/>
                <w:lang w:val="en-CA"/>
              </w:rPr>
              <w:t>/local/lib with</w:t>
            </w:r>
            <w:r>
              <w:rPr>
                <w:b/>
                <w:lang w:val="en-CA"/>
              </w:rPr>
              <w:t>:</w:t>
            </w:r>
          </w:p>
          <w:p w14:paraId="2731521A" w14:textId="77777777" w:rsidR="00000C1D" w:rsidRDefault="00000C1D" w:rsidP="00000C1D">
            <w:pPr>
              <w:pStyle w:val="Content"/>
              <w:rPr>
                <w:b/>
                <w:lang w:val="en-CA"/>
              </w:rPr>
            </w:pPr>
          </w:p>
          <w:p w14:paraId="4C61EBFE" w14:textId="77777777" w:rsidR="00000C1D" w:rsidRDefault="00000C1D" w:rsidP="00000C1D">
            <w:pPr>
              <w:pStyle w:val="Content"/>
              <w:rPr>
                <w:b/>
                <w:lang w:val="en-CA"/>
              </w:rPr>
            </w:pPr>
            <w:r>
              <w:rPr>
                <w:rFonts w:hint="eastAsia"/>
                <w:b/>
                <w:lang w:val="en-CA"/>
              </w:rPr>
              <w:t>f</w:t>
            </w:r>
            <w:r>
              <w:rPr>
                <w:b/>
                <w:lang w:val="en-CA"/>
              </w:rPr>
              <w:t>older1: /python2.7/</w:t>
            </w:r>
            <w:proofErr w:type="spellStart"/>
            <w:r>
              <w:rPr>
                <w:b/>
                <w:lang w:val="en-CA"/>
              </w:rPr>
              <w:t>dist</w:t>
            </w:r>
            <w:proofErr w:type="spellEnd"/>
            <w:r>
              <w:rPr>
                <w:b/>
                <w:lang w:val="en-CA"/>
              </w:rPr>
              <w:t>-</w:t>
            </w:r>
            <w:proofErr w:type="gramStart"/>
            <w:r>
              <w:rPr>
                <w:b/>
                <w:lang w:val="en-CA"/>
              </w:rPr>
              <w:t>package(</w:t>
            </w:r>
            <w:proofErr w:type="gramEnd"/>
            <w:r>
              <w:rPr>
                <w:b/>
                <w:lang w:val="en-CA"/>
              </w:rPr>
              <w:t>firebase, python-firebase-1.2.dis-info, requests, requests-1.1.0.dist-info)</w:t>
            </w:r>
          </w:p>
          <w:p w14:paraId="63A75553" w14:textId="77777777" w:rsidR="00000C1D" w:rsidRDefault="00000C1D" w:rsidP="00000C1D">
            <w:pPr>
              <w:pStyle w:val="Content"/>
              <w:rPr>
                <w:b/>
                <w:lang w:val="en-CA"/>
              </w:rPr>
            </w:pPr>
          </w:p>
          <w:p w14:paraId="25813A21" w14:textId="77777777" w:rsidR="00000C1D" w:rsidRDefault="00000C1D" w:rsidP="00000C1D">
            <w:pPr>
              <w:pStyle w:val="Content"/>
              <w:rPr>
                <w:b/>
                <w:lang w:val="en-CA"/>
              </w:rPr>
            </w:pPr>
            <w:r>
              <w:rPr>
                <w:rFonts w:hint="eastAsia"/>
                <w:b/>
                <w:lang w:val="en-CA"/>
              </w:rPr>
              <w:t>f</w:t>
            </w:r>
            <w:r>
              <w:rPr>
                <w:b/>
                <w:lang w:val="en-CA"/>
              </w:rPr>
              <w:t>older2: /pypy2.7/</w:t>
            </w:r>
            <w:proofErr w:type="spellStart"/>
            <w:r>
              <w:rPr>
                <w:b/>
                <w:lang w:val="en-CA"/>
              </w:rPr>
              <w:t>dist</w:t>
            </w:r>
            <w:proofErr w:type="spellEnd"/>
            <w:r>
              <w:rPr>
                <w:b/>
                <w:lang w:val="en-CA"/>
              </w:rPr>
              <w:t>-</w:t>
            </w:r>
            <w:proofErr w:type="gramStart"/>
            <w:r>
              <w:rPr>
                <w:b/>
                <w:lang w:val="en-CA"/>
              </w:rPr>
              <w:t>package(</w:t>
            </w:r>
            <w:proofErr w:type="gramEnd"/>
            <w:r>
              <w:rPr>
                <w:b/>
                <w:lang w:val="en-CA"/>
              </w:rPr>
              <w:t>…..)</w:t>
            </w:r>
          </w:p>
          <w:p w14:paraId="320E6238" w14:textId="77777777" w:rsidR="00000C1D" w:rsidRDefault="00000C1D" w:rsidP="00000C1D">
            <w:pPr>
              <w:pStyle w:val="Content"/>
              <w:rPr>
                <w:b/>
                <w:color w:val="FF0000"/>
                <w:lang w:val="en-CA"/>
              </w:rPr>
            </w:pPr>
            <w:r w:rsidRPr="008F293B">
              <w:rPr>
                <w:rFonts w:hint="eastAsia"/>
                <w:b/>
                <w:color w:val="FF0000"/>
                <w:lang w:val="en-CA"/>
              </w:rPr>
              <w:lastRenderedPageBreak/>
              <w:t>W</w:t>
            </w:r>
            <w:r w:rsidRPr="008F293B">
              <w:rPr>
                <w:b/>
                <w:color w:val="FF0000"/>
                <w:lang w:val="en-CA"/>
              </w:rPr>
              <w:t>arning: they are run under python 2.7, not under python3</w:t>
            </w:r>
          </w:p>
          <w:p w14:paraId="6CDACB84" w14:textId="77777777" w:rsidR="00000C1D" w:rsidRPr="008F293B" w:rsidRDefault="00000C1D" w:rsidP="00000C1D">
            <w:pPr>
              <w:pStyle w:val="Content"/>
              <w:rPr>
                <w:b/>
                <w:color w:val="FF0000"/>
                <w:lang w:val="en-CA"/>
              </w:rPr>
            </w:pPr>
            <w:r>
              <w:rPr>
                <w:rFonts w:hint="eastAsia"/>
                <w:b/>
                <w:color w:val="FF0000"/>
                <w:lang w:val="en-CA"/>
              </w:rPr>
              <w:t>T</w:t>
            </w:r>
            <w:r>
              <w:rPr>
                <w:b/>
                <w:color w:val="FF0000"/>
                <w:lang w:val="en-CA"/>
              </w:rPr>
              <w:t>his means you can NOT use python3 library for programs interface with firebase</w:t>
            </w:r>
          </w:p>
          <w:p w14:paraId="20BE8A9B" w14:textId="77777777" w:rsidR="00000C1D" w:rsidRPr="00B60C01" w:rsidRDefault="00000C1D" w:rsidP="00000C1D">
            <w:pPr>
              <w:pStyle w:val="Content"/>
              <w:rPr>
                <w:b/>
                <w:lang w:val="en-CA"/>
              </w:rPr>
            </w:pPr>
          </w:p>
          <w:p w14:paraId="48D81554" w14:textId="77777777" w:rsidR="00000C1D" w:rsidRDefault="00000C1D" w:rsidP="00000C1D">
            <w:pPr>
              <w:pStyle w:val="Content"/>
              <w:rPr>
                <w:b/>
                <w:lang w:val="en-CA"/>
              </w:rPr>
            </w:pPr>
            <w:r>
              <w:rPr>
                <w:b/>
                <w:lang w:val="en-CA"/>
              </w:rPr>
              <w:t>Library for python3 is in pi’s home/pi/</w:t>
            </w:r>
            <w:proofErr w:type="spellStart"/>
            <w:r>
              <w:rPr>
                <w:b/>
                <w:lang w:val="en-CA"/>
              </w:rPr>
              <w:t>usr</w:t>
            </w:r>
            <w:proofErr w:type="spellEnd"/>
            <w:r>
              <w:rPr>
                <w:b/>
                <w:lang w:val="en-CA"/>
              </w:rPr>
              <w:t>/local/lib/python3.7</w:t>
            </w:r>
          </w:p>
          <w:p w14:paraId="24B71A20" w14:textId="77777777" w:rsidR="00000C1D" w:rsidRPr="00FA1A3F" w:rsidRDefault="00000C1D" w:rsidP="00000C1D">
            <w:pPr>
              <w:pStyle w:val="Content"/>
              <w:rPr>
                <w:b/>
                <w:lang w:val="en-CA"/>
              </w:rPr>
            </w:pPr>
            <w:r>
              <w:rPr>
                <w:b/>
                <w:lang w:val="en-CA"/>
              </w:rPr>
              <w:t xml:space="preserve">Files such as </w:t>
            </w:r>
            <w:proofErr w:type="spellStart"/>
            <w:r>
              <w:rPr>
                <w:b/>
                <w:lang w:val="en-CA"/>
              </w:rPr>
              <w:t>adafruit_DHT</w:t>
            </w:r>
            <w:proofErr w:type="spellEnd"/>
            <w:r>
              <w:rPr>
                <w:b/>
                <w:lang w:val="en-CA"/>
              </w:rPr>
              <w:t>, adafruit_DHT_1.4.0</w:t>
            </w:r>
          </w:p>
          <w:p w14:paraId="1A6B78D0" w14:textId="28069550" w:rsidR="00000C1D" w:rsidRDefault="00000C1D" w:rsidP="002D1532">
            <w:pPr>
              <w:pStyle w:val="Content"/>
            </w:pPr>
          </w:p>
          <w:p w14:paraId="1F9AD80F" w14:textId="77777777" w:rsidR="00000C1D" w:rsidRDefault="00000C1D" w:rsidP="002D1532">
            <w:pPr>
              <w:pStyle w:val="Content"/>
            </w:pPr>
          </w:p>
          <w:p w14:paraId="41251905" w14:textId="2A27853D" w:rsidR="009C60CA" w:rsidRDefault="00695F55" w:rsidP="00000C1D">
            <w:pPr>
              <w:pStyle w:val="Content"/>
              <w:ind w:firstLineChars="450" w:firstLine="1260"/>
              <w:rPr>
                <w:i/>
                <w:iCs/>
                <w:color w:val="FF0000"/>
                <w:lang w:val="en-IO"/>
              </w:rPr>
            </w:pPr>
            <w:r w:rsidRPr="00000C1D">
              <w:rPr>
                <w:i/>
                <w:iCs/>
                <w:color w:val="auto"/>
                <w:lang w:val="en-IO"/>
              </w:rPr>
              <w:t>Below</w:t>
            </w:r>
            <w:r w:rsidR="009C60CA" w:rsidRPr="00000C1D">
              <w:rPr>
                <w:i/>
                <w:iCs/>
                <w:color w:val="auto"/>
                <w:lang w:val="en-IO"/>
              </w:rPr>
              <w:t xml:space="preserve"> is the finished working demo</w:t>
            </w:r>
            <w:r w:rsidR="00382EF1" w:rsidRPr="00000C1D">
              <w:rPr>
                <w:i/>
                <w:iCs/>
                <w:color w:val="auto"/>
                <w:lang w:val="en-IO"/>
              </w:rPr>
              <w:t xml:space="preserve"> running in raspberry pi</w:t>
            </w:r>
            <w:r w:rsidR="00382EF1">
              <w:rPr>
                <w:i/>
                <w:iCs/>
                <w:color w:val="FF0000"/>
                <w:lang w:val="en-IO"/>
              </w:rPr>
              <w:t xml:space="preserve"> </w:t>
            </w:r>
          </w:p>
          <w:p w14:paraId="492F4E2D" w14:textId="77777777" w:rsidR="00000C1D" w:rsidRPr="00000C1D" w:rsidRDefault="00000C1D" w:rsidP="00000C1D">
            <w:pPr>
              <w:pStyle w:val="Content"/>
              <w:ind w:firstLineChars="450" w:firstLine="1260"/>
              <w:rPr>
                <w:lang w:val="en-IO"/>
              </w:rPr>
            </w:pPr>
          </w:p>
          <w:p w14:paraId="214E9824" w14:textId="27168930" w:rsidR="009C60CA" w:rsidRDefault="007E1C98" w:rsidP="002D1532">
            <w:pPr>
              <w:pStyle w:val="Content"/>
            </w:pPr>
            <w:r w:rsidRPr="007E1C98">
              <w:rPr>
                <w:noProof/>
              </w:rPr>
              <w:drawing>
                <wp:inline distT="0" distB="0" distL="0" distR="0" wp14:anchorId="3DC52796" wp14:editId="2722B358">
                  <wp:extent cx="6042211" cy="342185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0848" cy="3432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F4FCAF" w14:textId="76564759" w:rsidR="00FA1A3F" w:rsidRDefault="00FA1A3F" w:rsidP="00FA1A3F">
            <w:pPr>
              <w:pStyle w:val="Content"/>
              <w:rPr>
                <w:lang w:val="en-CA"/>
              </w:rPr>
            </w:pPr>
          </w:p>
          <w:p w14:paraId="2024580C" w14:textId="77777777" w:rsidR="00000C1D" w:rsidRDefault="00000C1D" w:rsidP="00FA1A3F">
            <w:pPr>
              <w:pStyle w:val="Content"/>
              <w:rPr>
                <w:lang w:val="en-CA"/>
              </w:rPr>
            </w:pPr>
          </w:p>
          <w:p w14:paraId="2BA29985" w14:textId="77777777" w:rsidR="00000C1D" w:rsidRPr="00FA1A3F" w:rsidRDefault="00000C1D" w:rsidP="00FA1A3F">
            <w:pPr>
              <w:pStyle w:val="Content"/>
              <w:rPr>
                <w:lang w:val="en-CA"/>
              </w:rPr>
            </w:pPr>
          </w:p>
          <w:p w14:paraId="7476E977" w14:textId="5A0F444C" w:rsidR="009F125B" w:rsidRPr="009F125B" w:rsidRDefault="009F125B" w:rsidP="009F125B">
            <w:pPr>
              <w:pStyle w:val="Heading1"/>
              <w:rPr>
                <w:lang w:val="en-IO"/>
              </w:rPr>
            </w:pPr>
            <w:r>
              <w:rPr>
                <w:rFonts w:hint="eastAsia"/>
              </w:rPr>
              <w:t>C</w:t>
            </w:r>
            <w:r>
              <w:rPr>
                <w:lang w:val="en-IO"/>
              </w:rPr>
              <w:t>loud Web Application</w:t>
            </w:r>
          </w:p>
          <w:p w14:paraId="1BCF4062" w14:textId="77777777" w:rsidR="009F125B" w:rsidRDefault="009F125B" w:rsidP="005C6AA5">
            <w:pPr>
              <w:pStyle w:val="Content"/>
            </w:pPr>
          </w:p>
          <w:p w14:paraId="27AF4790" w14:textId="642A106F" w:rsidR="00FE40A9" w:rsidRDefault="002E2660" w:rsidP="005C6AA5">
            <w:pPr>
              <w:pStyle w:val="Content"/>
            </w:pPr>
            <w:r>
              <w:rPr>
                <w:rFonts w:hint="eastAsia"/>
              </w:rPr>
              <w:t>T</w:t>
            </w:r>
            <w:r>
              <w:t xml:space="preserve">hird, you must set up firebase real-time database and </w:t>
            </w:r>
            <w:r w:rsidR="00D61CA2">
              <w:t xml:space="preserve">the </w:t>
            </w:r>
            <w:r>
              <w:t xml:space="preserve">online </w:t>
            </w:r>
            <w:r w:rsidR="00D61CA2">
              <w:t xml:space="preserve">web </w:t>
            </w:r>
            <w:r>
              <w:t xml:space="preserve">hosting. </w:t>
            </w:r>
          </w:p>
          <w:p w14:paraId="4F658ABE" w14:textId="77777777" w:rsidR="00000C1D" w:rsidRDefault="00000C1D" w:rsidP="005C6AA5">
            <w:pPr>
              <w:pStyle w:val="Content"/>
            </w:pPr>
          </w:p>
          <w:p w14:paraId="7E83DE41" w14:textId="08523BFB" w:rsidR="002E2660" w:rsidRDefault="002E2660" w:rsidP="002E2660">
            <w:pPr>
              <w:pStyle w:val="Content"/>
              <w:numPr>
                <w:ilvl w:val="0"/>
                <w:numId w:val="6"/>
              </w:numPr>
            </w:pPr>
            <w:r>
              <w:t>Set up firebase real-time database</w:t>
            </w:r>
            <w:r w:rsidR="00000C1D">
              <w:t xml:space="preserve"> at firebase console. </w:t>
            </w:r>
          </w:p>
          <w:p w14:paraId="55003591" w14:textId="07CACFBF" w:rsidR="002E2660" w:rsidRDefault="002E2660" w:rsidP="009761E9">
            <w:pPr>
              <w:pStyle w:val="Content"/>
              <w:ind w:firstLineChars="150" w:firstLine="420"/>
            </w:pPr>
            <w:r w:rsidRPr="002E2660">
              <w:rPr>
                <w:noProof/>
              </w:rPr>
              <w:lastRenderedPageBreak/>
              <w:drawing>
                <wp:inline distT="0" distB="0" distL="0" distR="0" wp14:anchorId="0A9096CD" wp14:editId="0929125C">
                  <wp:extent cx="6167573" cy="2963366"/>
                  <wp:effectExtent l="0" t="0" r="508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2475" cy="298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A1640" w14:textId="77777777" w:rsidR="00FE40A9" w:rsidRDefault="00FE40A9" w:rsidP="005C6AA5">
            <w:pPr>
              <w:pStyle w:val="Content"/>
            </w:pPr>
          </w:p>
          <w:p w14:paraId="58C21CA9" w14:textId="7C72AC8E" w:rsidR="00FE40A9" w:rsidRDefault="002E2660" w:rsidP="009761E9">
            <w:pPr>
              <w:pStyle w:val="Content"/>
              <w:rPr>
                <w:lang w:val="en-IO"/>
              </w:rPr>
            </w:pPr>
            <w:r w:rsidRPr="002E2660">
              <w:rPr>
                <w:noProof/>
                <w:lang w:val="en-IO"/>
              </w:rPr>
              <w:drawing>
                <wp:inline distT="0" distB="0" distL="0" distR="0" wp14:anchorId="5BCCAD66" wp14:editId="50E4D7B5">
                  <wp:extent cx="6215929" cy="3859306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3048" cy="3882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2B4E0" w14:textId="3DF1E7CA" w:rsidR="00000C1D" w:rsidRDefault="00000C1D" w:rsidP="009761E9">
            <w:pPr>
              <w:pStyle w:val="Content"/>
              <w:rPr>
                <w:lang w:val="en-IO"/>
              </w:rPr>
            </w:pPr>
          </w:p>
          <w:p w14:paraId="0456183D" w14:textId="75EC8631" w:rsidR="00000C1D" w:rsidRDefault="00000C1D" w:rsidP="009761E9">
            <w:pPr>
              <w:pStyle w:val="Content"/>
              <w:rPr>
                <w:lang w:val="en-IO"/>
              </w:rPr>
            </w:pPr>
          </w:p>
          <w:p w14:paraId="0DE5022F" w14:textId="25918CA2" w:rsidR="00000C1D" w:rsidRDefault="00000C1D" w:rsidP="009761E9">
            <w:pPr>
              <w:pStyle w:val="Content"/>
              <w:rPr>
                <w:lang w:val="en-IO"/>
              </w:rPr>
            </w:pPr>
          </w:p>
          <w:p w14:paraId="5BCCE83C" w14:textId="5EF62747" w:rsidR="00000C1D" w:rsidRDefault="00000C1D" w:rsidP="009761E9">
            <w:pPr>
              <w:pStyle w:val="Content"/>
              <w:rPr>
                <w:lang w:val="en-IO"/>
              </w:rPr>
            </w:pPr>
          </w:p>
          <w:p w14:paraId="244DB4B3" w14:textId="5419EBB3" w:rsidR="00000C1D" w:rsidRDefault="00000C1D" w:rsidP="009761E9">
            <w:pPr>
              <w:pStyle w:val="Content"/>
              <w:rPr>
                <w:lang w:val="en-IO"/>
              </w:rPr>
            </w:pPr>
          </w:p>
          <w:p w14:paraId="73C90036" w14:textId="48E72C5D" w:rsidR="002E2660" w:rsidRDefault="002E2660" w:rsidP="002E2660">
            <w:pPr>
              <w:pStyle w:val="Content"/>
              <w:numPr>
                <w:ilvl w:val="0"/>
                <w:numId w:val="6"/>
              </w:numPr>
              <w:rPr>
                <w:lang w:val="en-IO"/>
              </w:rPr>
            </w:pPr>
            <w:r>
              <w:rPr>
                <w:lang w:val="en-IO"/>
              </w:rPr>
              <w:lastRenderedPageBreak/>
              <w:t>Set up firebase hosting</w:t>
            </w:r>
          </w:p>
          <w:p w14:paraId="0DB4BE9D" w14:textId="77777777" w:rsidR="002E2660" w:rsidRDefault="002E2660" w:rsidP="002E2660">
            <w:pPr>
              <w:pStyle w:val="Content"/>
              <w:ind w:left="360"/>
              <w:rPr>
                <w:lang w:val="en-IO"/>
              </w:rPr>
            </w:pPr>
          </w:p>
          <w:p w14:paraId="679DC34D" w14:textId="32B348CB" w:rsidR="002E2660" w:rsidRDefault="002E2660" w:rsidP="00000C1D">
            <w:pPr>
              <w:pStyle w:val="Content"/>
              <w:rPr>
                <w:lang w:val="en-IO"/>
              </w:rPr>
            </w:pPr>
            <w:r w:rsidRPr="002E2660">
              <w:rPr>
                <w:lang w:val="en-IO"/>
              </w:rPr>
              <w:t>Using the Firebase CLI, you deploy files from local directories on your computer to our Hosting servers.</w:t>
            </w:r>
          </w:p>
          <w:p w14:paraId="22FC7455" w14:textId="4A079986" w:rsidR="002E2660" w:rsidRDefault="002E2660" w:rsidP="002E2660">
            <w:pPr>
              <w:pStyle w:val="Content"/>
              <w:ind w:left="360"/>
              <w:rPr>
                <w:lang w:val="en-IO"/>
              </w:rPr>
            </w:pPr>
          </w:p>
          <w:p w14:paraId="3E2EC1C7" w14:textId="646D9C22" w:rsidR="002E2660" w:rsidRDefault="002E2660" w:rsidP="009761E9">
            <w:pPr>
              <w:ind w:right="240"/>
            </w:pPr>
            <w:r>
              <w:t>Implementation path 1: install the firebase CLI</w:t>
            </w:r>
            <w:r w:rsidR="00D61CA2">
              <w:t xml:space="preserve"> </w:t>
            </w:r>
          </w:p>
          <w:p w14:paraId="79E602AE" w14:textId="77777777" w:rsidR="009761E9" w:rsidRDefault="009761E9" w:rsidP="009761E9">
            <w:pPr>
              <w:ind w:right="240"/>
            </w:pPr>
          </w:p>
          <w:p w14:paraId="22CCD75F" w14:textId="77777777" w:rsidR="002E2660" w:rsidRPr="00BA5B88" w:rsidRDefault="002E2660" w:rsidP="009761E9">
            <w:pPr>
              <w:ind w:right="240"/>
              <w:rPr>
                <w:b w:val="0"/>
                <w:bCs/>
              </w:rPr>
            </w:pPr>
            <w:r w:rsidRPr="00BA5B88">
              <w:rPr>
                <w:b w:val="0"/>
                <w:bCs/>
              </w:rPr>
              <w:t xml:space="preserve">For windows system, there are only 2 options: </w:t>
            </w:r>
          </w:p>
          <w:p w14:paraId="276F1674" w14:textId="77777777" w:rsidR="002E2660" w:rsidRDefault="002E2660" w:rsidP="002E2660">
            <w:pPr>
              <w:pStyle w:val="ListParagraph"/>
              <w:numPr>
                <w:ilvl w:val="0"/>
                <w:numId w:val="7"/>
              </w:numPr>
              <w:ind w:leftChars="0" w:right="281" w:firstLineChars="0"/>
            </w:pPr>
            <w:r w:rsidRPr="00C14F59">
              <w:rPr>
                <w:rStyle w:val="Strong"/>
                <w:rFonts w:ascii="Roboto" w:eastAsiaTheme="majorEastAsia" w:hAnsi="Roboto"/>
                <w:b w:val="0"/>
                <w:bCs w:val="0"/>
                <w:color w:val="202124"/>
                <w:sz w:val="21"/>
                <w:szCs w:val="21"/>
              </w:rPr>
              <w:t>standalone binary-</w:t>
            </w:r>
            <w:r w:rsidRPr="00C14F59">
              <w:rPr>
                <w:rFonts w:ascii="Roboto" w:hAnsi="Roboto"/>
                <w:color w:val="202124"/>
                <w:sz w:val="21"/>
                <w:szCs w:val="21"/>
              </w:rPr>
              <w:t>Download the standalone binary for the CLI. Then, you can access the executable to open a shell where you can run the </w:t>
            </w:r>
            <w:r w:rsidRPr="00C14F59">
              <w:rPr>
                <w:rStyle w:val="HTMLCode"/>
                <w:sz w:val="21"/>
                <w:szCs w:val="21"/>
                <w:bdr w:val="none" w:sz="0" w:space="0" w:color="auto" w:frame="1"/>
              </w:rPr>
              <w:t>firebase</w:t>
            </w:r>
            <w:r w:rsidRPr="00C14F59">
              <w:rPr>
                <w:rFonts w:ascii="Roboto" w:hAnsi="Roboto"/>
                <w:color w:val="202124"/>
                <w:sz w:val="21"/>
                <w:szCs w:val="21"/>
              </w:rPr>
              <w:t> command. For developers not using or unfamiliar with </w:t>
            </w:r>
            <w:hyperlink r:id="rId18" w:history="1">
              <w:r w:rsidRPr="00C14F59">
                <w:rPr>
                  <w:rStyle w:val="Hyperlink"/>
                  <w:rFonts w:ascii="Roboto" w:hAnsi="Roboto"/>
                  <w:sz w:val="21"/>
                  <w:szCs w:val="21"/>
                </w:rPr>
                <w:t>Node.js</w:t>
              </w:r>
            </w:hyperlink>
          </w:p>
          <w:p w14:paraId="6BBD29CB" w14:textId="77777777" w:rsidR="002E2660" w:rsidRDefault="002E2660" w:rsidP="002E2660">
            <w:pPr>
              <w:pStyle w:val="ListParagraph"/>
              <w:numPr>
                <w:ilvl w:val="0"/>
                <w:numId w:val="7"/>
              </w:numPr>
              <w:ind w:leftChars="0" w:right="281" w:firstLineChars="0"/>
            </w:pPr>
            <w:r>
              <w:rPr>
                <w:rFonts w:ascii="Roboto" w:hAnsi="Roboto"/>
                <w:color w:val="202124"/>
                <w:sz w:val="21"/>
                <w:szCs w:val="21"/>
              </w:rPr>
              <w:t xml:space="preserve">Use </w:t>
            </w:r>
            <w:proofErr w:type="spellStart"/>
            <w:r>
              <w:rPr>
                <w:rFonts w:ascii="Roboto" w:hAnsi="Roboto"/>
                <w:color w:val="202124"/>
                <w:sz w:val="21"/>
                <w:szCs w:val="21"/>
              </w:rPr>
              <w:t>npm</w:t>
            </w:r>
            <w:proofErr w:type="spellEnd"/>
            <w:r>
              <w:rPr>
                <w:rFonts w:ascii="Roboto" w:hAnsi="Roboto"/>
                <w:color w:val="202124"/>
                <w:sz w:val="21"/>
                <w:szCs w:val="21"/>
              </w:rPr>
              <w:t xml:space="preserve"> (the Node Package Manager) to install the CLI and enable the globally available </w:t>
            </w:r>
            <w:r>
              <w:rPr>
                <w:rStyle w:val="HTMLCode"/>
                <w:sz w:val="21"/>
                <w:szCs w:val="21"/>
                <w:bdr w:val="none" w:sz="0" w:space="0" w:color="auto" w:frame="1"/>
              </w:rPr>
              <w:t>firebase</w:t>
            </w:r>
            <w:r>
              <w:rPr>
                <w:rFonts w:ascii="Roboto" w:hAnsi="Roboto"/>
                <w:color w:val="202124"/>
                <w:sz w:val="21"/>
                <w:szCs w:val="21"/>
              </w:rPr>
              <w:t> command. For developers using </w:t>
            </w:r>
            <w:hyperlink r:id="rId19" w:history="1">
              <w:r>
                <w:rPr>
                  <w:rStyle w:val="Hyperlink"/>
                  <w:rFonts w:ascii="Roboto" w:hAnsi="Roboto"/>
                  <w:sz w:val="21"/>
                  <w:szCs w:val="21"/>
                </w:rPr>
                <w:t>Node.js</w:t>
              </w:r>
            </w:hyperlink>
          </w:p>
          <w:p w14:paraId="52F93FCA" w14:textId="77777777" w:rsidR="002E2660" w:rsidRDefault="002E2660" w:rsidP="002E2660">
            <w:pPr>
              <w:ind w:right="240"/>
            </w:pPr>
            <w:r>
              <w:t xml:space="preserve"> </w:t>
            </w:r>
          </w:p>
          <w:p w14:paraId="3F1109B7" w14:textId="77777777" w:rsidR="002E2660" w:rsidRPr="00BA5B88" w:rsidRDefault="002E2660" w:rsidP="009761E9">
            <w:pPr>
              <w:ind w:right="240"/>
              <w:rPr>
                <w:b w:val="0"/>
                <w:bCs/>
              </w:rPr>
            </w:pPr>
            <w:r w:rsidRPr="00BA5B88">
              <w:rPr>
                <w:b w:val="0"/>
                <w:bCs/>
                <w:highlight w:val="yellow"/>
              </w:rPr>
              <w:t>For macOS or Linux system, there are another option other than the above 2 options. This is the option I am using for the MacBook.</w:t>
            </w:r>
            <w:r w:rsidRPr="00BA5B88">
              <w:rPr>
                <w:b w:val="0"/>
                <w:bCs/>
              </w:rPr>
              <w:t xml:space="preserve"> </w:t>
            </w:r>
          </w:p>
          <w:p w14:paraId="0BAE8973" w14:textId="77777777" w:rsidR="002E2660" w:rsidRPr="00C6789A" w:rsidRDefault="002E2660" w:rsidP="002E2660">
            <w:pPr>
              <w:pStyle w:val="ListParagraph"/>
              <w:numPr>
                <w:ilvl w:val="0"/>
                <w:numId w:val="7"/>
              </w:numPr>
              <w:ind w:leftChars="0" w:right="281" w:firstLineChars="0"/>
              <w:rPr>
                <w:rFonts w:eastAsiaTheme="minorEastAsia"/>
                <w:highlight w:val="yellow"/>
              </w:rPr>
            </w:pPr>
            <w:r w:rsidRPr="00C6789A">
              <w:rPr>
                <w:rStyle w:val="Strong"/>
                <w:rFonts w:ascii="Roboto" w:eastAsiaTheme="majorEastAsia" w:hAnsi="Roboto"/>
                <w:b w:val="0"/>
                <w:bCs w:val="0"/>
                <w:color w:val="202124"/>
                <w:sz w:val="21"/>
                <w:szCs w:val="21"/>
                <w:highlight w:val="yellow"/>
              </w:rPr>
              <w:t xml:space="preserve">automatic install script - </w:t>
            </w:r>
            <w:r w:rsidRPr="00C6789A">
              <w:rPr>
                <w:rFonts w:ascii="Roboto" w:hAnsi="Roboto"/>
                <w:color w:val="202124"/>
                <w:sz w:val="21"/>
                <w:szCs w:val="21"/>
                <w:highlight w:val="yellow"/>
              </w:rPr>
              <w:t>Run a single command that automatically detects your operating system, downloads the latest CLI release, then enables the globally available </w:t>
            </w:r>
            <w:r w:rsidRPr="00C6789A">
              <w:rPr>
                <w:rStyle w:val="HTMLCode"/>
                <w:sz w:val="21"/>
                <w:szCs w:val="21"/>
                <w:highlight w:val="yellow"/>
                <w:bdr w:val="none" w:sz="0" w:space="0" w:color="auto" w:frame="1"/>
              </w:rPr>
              <w:t>firebase</w:t>
            </w:r>
            <w:r w:rsidRPr="00C6789A">
              <w:rPr>
                <w:rFonts w:ascii="Roboto" w:hAnsi="Roboto"/>
                <w:color w:val="202124"/>
                <w:sz w:val="21"/>
                <w:szCs w:val="21"/>
                <w:highlight w:val="yellow"/>
              </w:rPr>
              <w:t> command. For developers not using or unfamiliar with </w:t>
            </w:r>
            <w:hyperlink r:id="rId20" w:history="1">
              <w:r w:rsidRPr="00C6789A">
                <w:rPr>
                  <w:rStyle w:val="Hyperlink"/>
                  <w:rFonts w:ascii="Roboto" w:hAnsi="Roboto"/>
                  <w:sz w:val="21"/>
                  <w:szCs w:val="21"/>
                  <w:highlight w:val="yellow"/>
                </w:rPr>
                <w:t>Node.js</w:t>
              </w:r>
            </w:hyperlink>
            <w:r w:rsidRPr="00C6789A">
              <w:rPr>
                <w:highlight w:val="yellow"/>
              </w:rPr>
              <w:t xml:space="preserve">, </w:t>
            </w:r>
            <w:r w:rsidRPr="00C6789A">
              <w:rPr>
                <w:rFonts w:ascii="Roboto" w:hAnsi="Roboto"/>
                <w:color w:val="202124"/>
                <w:sz w:val="21"/>
                <w:szCs w:val="21"/>
                <w:highlight w:val="yellow"/>
              </w:rPr>
              <w:t>Automated deploys in a </w:t>
            </w:r>
            <w:hyperlink r:id="rId21" w:history="1">
              <w:r w:rsidRPr="00C6789A">
                <w:rPr>
                  <w:rStyle w:val="Hyperlink"/>
                  <w:rFonts w:ascii="Roboto" w:hAnsi="Roboto"/>
                  <w:sz w:val="21"/>
                  <w:szCs w:val="21"/>
                  <w:highlight w:val="yellow"/>
                </w:rPr>
                <w:t>CI/CD</w:t>
              </w:r>
            </w:hyperlink>
            <w:r w:rsidRPr="00C6789A">
              <w:rPr>
                <w:rFonts w:ascii="Roboto" w:hAnsi="Roboto"/>
                <w:color w:val="202124"/>
                <w:sz w:val="21"/>
                <w:szCs w:val="21"/>
                <w:highlight w:val="yellow"/>
              </w:rPr>
              <w:t> environment</w:t>
            </w:r>
          </w:p>
          <w:p w14:paraId="41DBBDB2" w14:textId="77777777" w:rsidR="002E2660" w:rsidRDefault="002E2660" w:rsidP="002E2660">
            <w:pPr>
              <w:pStyle w:val="ListParagraph"/>
              <w:ind w:leftChars="0" w:left="600" w:right="281" w:firstLineChars="0" w:firstLine="0"/>
              <w:rPr>
                <w:rFonts w:eastAsiaTheme="minorEastAsia"/>
                <w:highlight w:val="yellow"/>
              </w:rPr>
            </w:pPr>
          </w:p>
          <w:p w14:paraId="260922FE" w14:textId="2CB34167" w:rsidR="002E2660" w:rsidRDefault="002E2660" w:rsidP="002E2660">
            <w:pPr>
              <w:pStyle w:val="ListParagraph"/>
              <w:ind w:leftChars="0" w:left="600" w:right="281" w:firstLineChars="0" w:firstLine="0"/>
              <w:rPr>
                <w:rFonts w:ascii="Roboto" w:hAnsi="Roboto"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z w:val="21"/>
                <w:szCs w:val="21"/>
                <w:shd w:val="clear" w:color="auto" w:fill="FFFFFF"/>
              </w:rPr>
              <w:t>To install the Firebase CLI using the automatic install script</w:t>
            </w:r>
            <w:r w:rsidR="009761E9">
              <w:rPr>
                <w:rFonts w:ascii="Roboto" w:hAnsi="Roboto"/>
                <w:color w:val="202124"/>
                <w:sz w:val="21"/>
                <w:szCs w:val="21"/>
                <w:shd w:val="clear" w:color="auto" w:fill="FFFFFF"/>
                <w:lang w:val="en-IO"/>
              </w:rPr>
              <w:t xml:space="preserve"> </w:t>
            </w:r>
            <w:r w:rsidR="009761E9">
              <w:rPr>
                <w:rFonts w:ascii="Roboto" w:eastAsia="宋体" w:hAnsi="Roboto"/>
                <w:color w:val="202124"/>
                <w:sz w:val="21"/>
                <w:szCs w:val="21"/>
                <w:shd w:val="clear" w:color="auto" w:fill="FFFFFF"/>
                <w:lang w:val="en-IO"/>
              </w:rPr>
              <w:t>in the project’</w:t>
            </w:r>
            <w:r w:rsidR="009761E9">
              <w:rPr>
                <w:rFonts w:ascii="Roboto" w:eastAsia="宋体" w:hAnsi="Roboto" w:hint="eastAsia"/>
                <w:color w:val="202124"/>
                <w:sz w:val="21"/>
                <w:szCs w:val="21"/>
                <w:shd w:val="clear" w:color="auto" w:fill="FFFFFF"/>
                <w:lang w:val="en-IO"/>
              </w:rPr>
              <w:t>s</w:t>
            </w:r>
            <w:r w:rsidR="009761E9">
              <w:rPr>
                <w:rFonts w:ascii="Roboto" w:eastAsia="宋体" w:hAnsi="Roboto"/>
                <w:color w:val="202124"/>
                <w:sz w:val="21"/>
                <w:szCs w:val="21"/>
                <w:shd w:val="clear" w:color="auto" w:fill="FFFFFF"/>
                <w:lang w:val="en-IO"/>
              </w:rPr>
              <w:t xml:space="preserve"> root folder(/</w:t>
            </w:r>
            <w:proofErr w:type="spellStart"/>
            <w:r w:rsidR="009761E9">
              <w:rPr>
                <w:rFonts w:ascii="Roboto" w:eastAsia="宋体" w:hAnsi="Roboto"/>
                <w:color w:val="202124"/>
                <w:sz w:val="21"/>
                <w:szCs w:val="21"/>
                <w:shd w:val="clear" w:color="auto" w:fill="FFFFFF"/>
                <w:lang w:val="en-IO"/>
              </w:rPr>
              <w:t>iot</w:t>
            </w:r>
            <w:proofErr w:type="spellEnd"/>
            <w:r w:rsidR="009761E9">
              <w:rPr>
                <w:rFonts w:ascii="Roboto" w:eastAsia="宋体" w:hAnsi="Roboto"/>
                <w:color w:val="202124"/>
                <w:sz w:val="21"/>
                <w:szCs w:val="21"/>
                <w:shd w:val="clear" w:color="auto" w:fill="FFFFFF"/>
                <w:lang w:val="en-IO"/>
              </w:rPr>
              <w:t xml:space="preserve"> for me)</w:t>
            </w:r>
            <w:r>
              <w:rPr>
                <w:rFonts w:ascii="Roboto" w:hAnsi="Roboto"/>
                <w:color w:val="202124"/>
                <w:sz w:val="21"/>
                <w:szCs w:val="21"/>
                <w:shd w:val="clear" w:color="auto" w:fill="FFFFFF"/>
              </w:rPr>
              <w:t>, follow these steps:</w:t>
            </w:r>
          </w:p>
          <w:p w14:paraId="47902F22" w14:textId="77777777" w:rsidR="002E2660" w:rsidRDefault="002E2660" w:rsidP="002E2660">
            <w:pPr>
              <w:pStyle w:val="ListParagraph"/>
              <w:numPr>
                <w:ilvl w:val="0"/>
                <w:numId w:val="8"/>
              </w:numPr>
              <w:ind w:leftChars="0" w:left="851" w:right="281" w:firstLineChars="0" w:hanging="284"/>
              <w:rPr>
                <w:rFonts w:ascii="Roboto" w:hAnsi="Roboto"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z w:val="21"/>
                <w:szCs w:val="21"/>
                <w:shd w:val="clear" w:color="auto" w:fill="FFFFFF"/>
              </w:rPr>
              <w:t xml:space="preserve">Run the following </w:t>
            </w:r>
            <w:proofErr w:type="spellStart"/>
            <w:r>
              <w:rPr>
                <w:rFonts w:ascii="Roboto" w:hAnsi="Roboto"/>
                <w:color w:val="202124"/>
                <w:sz w:val="21"/>
                <w:szCs w:val="21"/>
                <w:shd w:val="clear" w:color="auto" w:fill="FFFFFF"/>
              </w:rPr>
              <w:t>cURL</w:t>
            </w:r>
            <w:proofErr w:type="spellEnd"/>
            <w:r>
              <w:rPr>
                <w:rFonts w:ascii="Roboto" w:hAnsi="Roboto"/>
                <w:color w:val="202124"/>
                <w:sz w:val="21"/>
                <w:szCs w:val="21"/>
                <w:shd w:val="clear" w:color="auto" w:fill="FFFFFF"/>
              </w:rPr>
              <w:t xml:space="preserve"> command:</w:t>
            </w:r>
          </w:p>
          <w:p w14:paraId="016D026C" w14:textId="77777777" w:rsidR="002E2660" w:rsidRDefault="002E2660" w:rsidP="002E2660">
            <w:pPr>
              <w:pStyle w:val="ListParagraph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ind w:leftChars="0" w:left="1320" w:rightChars="0" w:right="240" w:firstLineChars="0" w:firstLine="0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/>
                <w:kern w:val="0"/>
                <w:sz w:val="21"/>
                <w:szCs w:val="21"/>
              </w:rPr>
              <w:t xml:space="preserve">$ </w:t>
            </w:r>
            <w:r w:rsidRPr="00567D57">
              <w:rPr>
                <w:rFonts w:ascii="宋体" w:eastAsia="宋体" w:hAnsi="宋体" w:cs="宋体"/>
                <w:kern w:val="0"/>
                <w:sz w:val="21"/>
                <w:szCs w:val="21"/>
              </w:rPr>
              <w:t>curl -</w:t>
            </w:r>
            <w:proofErr w:type="spellStart"/>
            <w:r w:rsidRPr="00567D57">
              <w:rPr>
                <w:rFonts w:ascii="宋体" w:eastAsia="宋体" w:hAnsi="宋体" w:cs="宋体"/>
                <w:kern w:val="0"/>
                <w:sz w:val="21"/>
                <w:szCs w:val="21"/>
              </w:rPr>
              <w:t>sL</w:t>
            </w:r>
            <w:proofErr w:type="spellEnd"/>
            <w:r w:rsidRPr="00567D57">
              <w:rPr>
                <w:rFonts w:ascii="宋体" w:eastAsia="宋体" w:hAnsi="宋体" w:cs="宋体"/>
                <w:kern w:val="0"/>
                <w:sz w:val="21"/>
                <w:szCs w:val="21"/>
              </w:rPr>
              <w:t xml:space="preserve"> https://firebase.tools | bash</w:t>
            </w:r>
          </w:p>
          <w:p w14:paraId="4E029F42" w14:textId="77777777" w:rsidR="002E2660" w:rsidRDefault="002E2660" w:rsidP="002E2660">
            <w:pPr>
              <w:pStyle w:val="ListParagraph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ind w:leftChars="0" w:left="1320" w:rightChars="0" w:right="240" w:firstLineChars="0" w:firstLine="0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</w:p>
          <w:p w14:paraId="55A47F64" w14:textId="77777777" w:rsidR="002E2660" w:rsidRDefault="002E2660" w:rsidP="002E2660">
            <w:pPr>
              <w:pStyle w:val="ListParagraph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ind w:leftChars="0" w:left="1320" w:rightChars="0" w:right="240" w:firstLineChars="0" w:firstLine="0"/>
              <w:rPr>
                <w:rFonts w:ascii="Bodoni MT Condensed" w:eastAsia="宋体" w:hAnsi="Bodoni MT Condensed" w:cs="宋体"/>
                <w:kern w:val="0"/>
                <w:sz w:val="21"/>
                <w:szCs w:val="21"/>
              </w:rPr>
            </w:pPr>
            <w:r w:rsidRPr="00567D57">
              <w:rPr>
                <w:rFonts w:ascii="Bodoni MT Condensed" w:eastAsia="宋体" w:hAnsi="Bodoni MT Condensed" w:cs="宋体"/>
                <w:kern w:val="0"/>
                <w:sz w:val="21"/>
                <w:szCs w:val="21"/>
              </w:rPr>
              <w:t xml:space="preserve">note: the terminal will ask user to enter the computer’s password. After password entered, start downloading from google. </w:t>
            </w:r>
          </w:p>
          <w:p w14:paraId="22B81185" w14:textId="77777777" w:rsidR="002E2660" w:rsidRDefault="00E2178E" w:rsidP="002E2660">
            <w:pPr>
              <w:pStyle w:val="ListParagraph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ind w:leftChars="0" w:left="1320" w:rightChars="0" w:right="240" w:firstLineChars="0" w:firstLine="0"/>
              <w:rPr>
                <w:rFonts w:ascii="Bodoni MT Condensed" w:eastAsia="宋体" w:hAnsi="Bodoni MT Condensed" w:cs="宋体"/>
                <w:kern w:val="0"/>
                <w:sz w:val="21"/>
                <w:szCs w:val="21"/>
              </w:rPr>
            </w:pPr>
            <w:hyperlink r:id="rId22" w:history="1">
              <w:r w:rsidR="002E2660" w:rsidRPr="00781399">
                <w:rPr>
                  <w:rStyle w:val="Hyperlink"/>
                  <w:rFonts w:ascii="Bodoni MT Condensed" w:eastAsia="宋体" w:hAnsi="Bodoni MT Condensed" w:cs="宋体"/>
                  <w:kern w:val="0"/>
                  <w:sz w:val="21"/>
                  <w:szCs w:val="21"/>
                </w:rPr>
                <w:t>firebase-tools@9.23.0</w:t>
              </w:r>
            </w:hyperlink>
            <w:r w:rsidR="002E2660">
              <w:rPr>
                <w:rFonts w:ascii="Bodoni MT Condensed" w:eastAsia="宋体" w:hAnsi="Bodoni MT Condensed" w:cs="宋体"/>
                <w:kern w:val="0"/>
                <w:sz w:val="21"/>
                <w:szCs w:val="21"/>
              </w:rPr>
              <w:t xml:space="preserve"> is now installed</w:t>
            </w:r>
          </w:p>
          <w:p w14:paraId="0A84EE44" w14:textId="77777777" w:rsidR="002E2660" w:rsidRDefault="002E2660" w:rsidP="002E2660">
            <w:pPr>
              <w:pStyle w:val="ListParagraph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ind w:leftChars="0" w:left="1320" w:rightChars="0" w:right="240" w:firstLineChars="0" w:firstLine="0"/>
              <w:rPr>
                <w:rFonts w:ascii="Bodoni MT Condensed" w:eastAsia="宋体" w:hAnsi="Bodoni MT Condensed" w:cs="宋体"/>
                <w:kern w:val="0"/>
                <w:sz w:val="21"/>
                <w:szCs w:val="21"/>
              </w:rPr>
            </w:pPr>
            <w:r>
              <w:rPr>
                <w:rFonts w:ascii="Bodoni MT Condensed" w:eastAsia="宋体" w:hAnsi="Bodoni MT Condensed" w:cs="宋体" w:hint="eastAsia"/>
                <w:kern w:val="0"/>
                <w:sz w:val="21"/>
                <w:szCs w:val="21"/>
              </w:rPr>
              <w:t>a</w:t>
            </w:r>
            <w:r>
              <w:rPr>
                <w:rFonts w:ascii="Bodoni MT Condensed" w:eastAsia="宋体" w:hAnsi="Bodoni MT Condensed" w:cs="宋体"/>
                <w:kern w:val="0"/>
                <w:sz w:val="21"/>
                <w:szCs w:val="21"/>
              </w:rPr>
              <w:t>ll done</w:t>
            </w:r>
          </w:p>
          <w:p w14:paraId="28B55D1A" w14:textId="77777777" w:rsidR="002E2660" w:rsidRDefault="002E2660" w:rsidP="002E26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 w:right="240"/>
              <w:rPr>
                <w:rFonts w:ascii="Bodoni MT Condensed" w:eastAsia="宋体" w:hAnsi="Bodoni MT Condensed" w:cs="宋体"/>
                <w:sz w:val="21"/>
                <w:szCs w:val="21"/>
              </w:rPr>
            </w:pPr>
            <w:r>
              <w:rPr>
                <w:rFonts w:ascii="Bodoni MT Condensed" w:eastAsia="宋体" w:hAnsi="Bodoni MT Condensed" w:cs="宋体" w:hint="eastAsia"/>
                <w:sz w:val="21"/>
                <w:szCs w:val="21"/>
              </w:rPr>
              <w:t xml:space="preserve"> </w:t>
            </w:r>
            <w:r>
              <w:rPr>
                <w:rFonts w:ascii="Bodoni MT Condensed" w:eastAsia="宋体" w:hAnsi="Bodoni MT Condensed" w:cs="宋体"/>
                <w:sz w:val="21"/>
                <w:szCs w:val="21"/>
              </w:rPr>
              <w:t xml:space="preserve">    </w:t>
            </w:r>
          </w:p>
          <w:p w14:paraId="50C18357" w14:textId="77777777" w:rsidR="002E2660" w:rsidRPr="00E53969" w:rsidRDefault="002E2660" w:rsidP="002E2660">
            <w:pPr>
              <w:pStyle w:val="ListParagraph"/>
              <w:widowControl/>
              <w:numPr>
                <w:ilvl w:val="0"/>
                <w:numId w:val="8"/>
              </w:numPr>
              <w:spacing w:before="0" w:after="0"/>
              <w:ind w:leftChars="0" w:left="240" w:rightChars="0" w:right="240" w:firstLineChars="150" w:firstLine="315"/>
              <w:rPr>
                <w:rFonts w:eastAsiaTheme="minorEastAsia"/>
              </w:rPr>
            </w:pPr>
            <w:r w:rsidRPr="00E53969">
              <w:rPr>
                <w:rFonts w:ascii="Roboto" w:hAnsi="Roboto"/>
                <w:color w:val="202124"/>
                <w:sz w:val="21"/>
                <w:szCs w:val="21"/>
                <w:shd w:val="clear" w:color="auto" w:fill="FFFFFF"/>
              </w:rPr>
              <w:t>Login and test the firebase CLI:</w:t>
            </w:r>
          </w:p>
          <w:p w14:paraId="2AD872BA" w14:textId="77777777" w:rsidR="002E2660" w:rsidRDefault="002E2660" w:rsidP="002E2660">
            <w:pPr>
              <w:pStyle w:val="ListParagraph"/>
              <w:widowControl/>
              <w:spacing w:before="0" w:after="0"/>
              <w:ind w:leftChars="0" w:left="600" w:rightChars="0" w:right="240" w:firstLineChars="0" w:firstLine="0"/>
              <w:rPr>
                <w:rFonts w:eastAsiaTheme="minorEastAsia"/>
              </w:rPr>
            </w:pPr>
            <w:r w:rsidRPr="00E53969">
              <w:rPr>
                <w:rFonts w:eastAsiaTheme="minorEastAsia"/>
              </w:rPr>
              <w:t xml:space="preserve">Log into Firebase using your Google account by running the following </w:t>
            </w:r>
            <w:proofErr w:type="gramStart"/>
            <w:r w:rsidRPr="00E53969">
              <w:rPr>
                <w:rFonts w:eastAsiaTheme="minorEastAsia"/>
              </w:rPr>
              <w:t>command</w:t>
            </w:r>
            <w:r>
              <w:rPr>
                <w:rFonts w:eastAsiaTheme="minorEastAsia"/>
              </w:rPr>
              <w:t>;</w:t>
            </w:r>
            <w:proofErr w:type="gramEnd"/>
            <w:r>
              <w:rPr>
                <w:rFonts w:eastAsiaTheme="minorEastAsia"/>
              </w:rPr>
              <w:t xml:space="preserve"> </w:t>
            </w:r>
            <w:r w:rsidRPr="00E53969">
              <w:rPr>
                <w:rFonts w:eastAsiaTheme="minorEastAsia"/>
              </w:rPr>
              <w:t>This command connects your local machine to Firebase and grants you access to your Firebase projects.</w:t>
            </w:r>
          </w:p>
          <w:p w14:paraId="4CB62668" w14:textId="77777777" w:rsidR="002E2660" w:rsidRDefault="002E2660" w:rsidP="002E2660">
            <w:pPr>
              <w:pStyle w:val="ListParagraph"/>
              <w:widowControl/>
              <w:spacing w:before="0" w:after="0"/>
              <w:ind w:leftChars="0" w:left="600" w:rightChars="0" w:right="240" w:firstLineChars="0" w:firstLine="0"/>
              <w:rPr>
                <w:rFonts w:eastAsiaTheme="minorEastAsia"/>
              </w:rPr>
            </w:pPr>
          </w:p>
          <w:p w14:paraId="02EC3FA6" w14:textId="77777777" w:rsidR="002E2660" w:rsidRDefault="002E2660" w:rsidP="002E2660">
            <w:pPr>
              <w:pStyle w:val="HTMLPreformatted"/>
              <w:ind w:left="240" w:right="240"/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      $ </w:t>
            </w:r>
            <w:r>
              <w:t>firebase login</w:t>
            </w:r>
          </w:p>
          <w:p w14:paraId="3C526AF1" w14:textId="77777777" w:rsidR="002E2660" w:rsidRDefault="002E2660" w:rsidP="002E2660">
            <w:pPr>
              <w:pStyle w:val="ListParagraph"/>
              <w:widowControl/>
              <w:spacing w:before="0" w:after="0"/>
              <w:ind w:leftChars="0" w:left="600" w:rightChars="0" w:right="240" w:firstLineChars="0" w:firstLine="0"/>
              <w:rPr>
                <w:rFonts w:eastAsiaTheme="minorEastAsia"/>
              </w:rPr>
            </w:pPr>
          </w:p>
          <w:p w14:paraId="40DD7CC4" w14:textId="3C47A52B" w:rsidR="002E2660" w:rsidRDefault="002E2660" w:rsidP="002E2660">
            <w:pPr>
              <w:pStyle w:val="ListParagraph"/>
              <w:widowControl/>
              <w:spacing w:before="0" w:after="0"/>
              <w:ind w:leftChars="0" w:left="600" w:rightChars="0" w:right="240" w:firstLineChars="0" w:firstLine="0"/>
              <w:rPr>
                <w:rFonts w:ascii="Bodoni MT Condensed" w:eastAsia="宋体" w:hAnsi="Bodoni MT Condensed" w:cs="宋体"/>
                <w:kern w:val="0"/>
                <w:sz w:val="21"/>
                <w:szCs w:val="21"/>
              </w:rPr>
            </w:pPr>
            <w:r w:rsidRPr="00567D57">
              <w:rPr>
                <w:rFonts w:ascii="Bodoni MT Condensed" w:eastAsia="宋体" w:hAnsi="Bodoni MT Condensed" w:cs="宋体"/>
                <w:kern w:val="0"/>
                <w:sz w:val="21"/>
                <w:szCs w:val="21"/>
              </w:rPr>
              <w:t>note: the termin</w:t>
            </w:r>
            <w:r>
              <w:rPr>
                <w:rFonts w:ascii="Bodoni MT Condensed" w:eastAsia="宋体" w:hAnsi="Bodoni MT Condensed" w:cs="宋体"/>
                <w:kern w:val="0"/>
                <w:sz w:val="21"/>
                <w:szCs w:val="21"/>
              </w:rPr>
              <w:t xml:space="preserve">al </w:t>
            </w:r>
            <w:r w:rsidRPr="007208E7">
              <w:rPr>
                <w:rFonts w:ascii="Bodoni MT Condensed" w:eastAsia="宋体" w:hAnsi="Bodoni MT Condensed" w:cs="宋体"/>
                <w:kern w:val="0"/>
                <w:sz w:val="21"/>
                <w:szCs w:val="21"/>
              </w:rPr>
              <w:t xml:space="preserve">opens a web page that connects to </w:t>
            </w:r>
            <w:r>
              <w:rPr>
                <w:rFonts w:ascii="Bodoni MT Condensed" w:eastAsia="宋体" w:hAnsi="Bodoni MT Condensed" w:cs="宋体"/>
                <w:kern w:val="0"/>
                <w:sz w:val="21"/>
                <w:szCs w:val="21"/>
              </w:rPr>
              <w:t xml:space="preserve">google account for authentication, and after you approve the account connection, it will </w:t>
            </w:r>
            <w:proofErr w:type="gramStart"/>
            <w:r>
              <w:rPr>
                <w:rFonts w:ascii="Bodoni MT Condensed" w:eastAsia="宋体" w:hAnsi="Bodoni MT Condensed" w:cs="宋体"/>
                <w:kern w:val="0"/>
                <w:sz w:val="21"/>
                <w:szCs w:val="21"/>
              </w:rPr>
              <w:t>goes</w:t>
            </w:r>
            <w:proofErr w:type="gramEnd"/>
            <w:r>
              <w:rPr>
                <w:rFonts w:ascii="Bodoni MT Condensed" w:eastAsia="宋体" w:hAnsi="Bodoni MT Condensed" w:cs="宋体"/>
                <w:kern w:val="0"/>
                <w:sz w:val="21"/>
                <w:szCs w:val="21"/>
              </w:rPr>
              <w:t xml:space="preserve"> to </w:t>
            </w:r>
            <w:r w:rsidRPr="007208E7">
              <w:rPr>
                <w:rFonts w:ascii="Bodoni MT Condensed" w:eastAsia="宋体" w:hAnsi="Bodoni MT Condensed" w:cs="宋体"/>
                <w:kern w:val="0"/>
                <w:sz w:val="21"/>
                <w:szCs w:val="21"/>
              </w:rPr>
              <w:t>localhost on your machine</w:t>
            </w:r>
            <w:r>
              <w:rPr>
                <w:rFonts w:ascii="Bodoni MT Condensed" w:eastAsia="宋体" w:hAnsi="Bodoni MT Condensed" w:cs="宋体"/>
                <w:kern w:val="0"/>
                <w:sz w:val="21"/>
                <w:szCs w:val="21"/>
              </w:rPr>
              <w:t xml:space="preserve">: hocalhost:9005/?state=……, which is a page show: firebase CLI login successful. </w:t>
            </w:r>
          </w:p>
          <w:p w14:paraId="23982A1B" w14:textId="1F940C3A" w:rsidR="00AD56CE" w:rsidRDefault="00AD56CE" w:rsidP="002E2660">
            <w:pPr>
              <w:pStyle w:val="ListParagraph"/>
              <w:widowControl/>
              <w:spacing w:before="0" w:after="0"/>
              <w:ind w:leftChars="0" w:left="600" w:rightChars="0" w:right="240" w:firstLineChars="0" w:firstLine="0"/>
              <w:rPr>
                <w:rFonts w:ascii="Bodoni MT Condensed" w:eastAsia="宋体" w:hAnsi="Bodoni MT Condensed" w:cs="宋体"/>
                <w:kern w:val="0"/>
                <w:sz w:val="21"/>
                <w:szCs w:val="21"/>
              </w:rPr>
            </w:pPr>
          </w:p>
          <w:p w14:paraId="0DA5CC50" w14:textId="77777777" w:rsidR="00AD56CE" w:rsidRDefault="00AD56CE" w:rsidP="002E2660">
            <w:pPr>
              <w:pStyle w:val="ListParagraph"/>
              <w:widowControl/>
              <w:spacing w:before="0" w:after="0"/>
              <w:ind w:leftChars="0" w:left="600" w:rightChars="0" w:right="240" w:firstLineChars="0" w:firstLine="0"/>
              <w:rPr>
                <w:rFonts w:ascii="Bodoni MT Condensed" w:eastAsia="宋体" w:hAnsi="Bodoni MT Condensed" w:cs="宋体"/>
                <w:kern w:val="0"/>
                <w:sz w:val="21"/>
                <w:szCs w:val="21"/>
              </w:rPr>
            </w:pPr>
          </w:p>
          <w:p w14:paraId="0C083430" w14:textId="77777777" w:rsidR="002E2660" w:rsidRDefault="002E2660" w:rsidP="002E2660">
            <w:pPr>
              <w:pStyle w:val="ListParagraph"/>
              <w:widowControl/>
              <w:spacing w:before="0" w:after="0"/>
              <w:ind w:leftChars="0" w:left="600" w:rightChars="0" w:right="240" w:firstLineChars="0" w:firstLine="0"/>
              <w:rPr>
                <w:rFonts w:ascii="Bodoni MT Condensed" w:eastAsia="宋体" w:hAnsi="Bodoni MT Condensed" w:cs="宋体"/>
                <w:kern w:val="0"/>
                <w:sz w:val="21"/>
                <w:szCs w:val="21"/>
              </w:rPr>
            </w:pPr>
          </w:p>
          <w:p w14:paraId="31C6C5C4" w14:textId="77777777" w:rsidR="002E2660" w:rsidRPr="0051693E" w:rsidRDefault="002E2660" w:rsidP="002E2660">
            <w:pPr>
              <w:pStyle w:val="ListParagraph"/>
              <w:widowControl/>
              <w:numPr>
                <w:ilvl w:val="0"/>
                <w:numId w:val="8"/>
              </w:numPr>
              <w:spacing w:before="0" w:after="0"/>
              <w:ind w:leftChars="0" w:left="240" w:rightChars="0" w:right="240" w:firstLineChars="150" w:firstLine="315"/>
              <w:rPr>
                <w:rFonts w:eastAsiaTheme="minorEastAsia"/>
              </w:rPr>
            </w:pPr>
            <w:r>
              <w:rPr>
                <w:rFonts w:ascii="Roboto" w:hAnsi="Roboto"/>
                <w:color w:val="202124"/>
                <w:sz w:val="21"/>
                <w:szCs w:val="21"/>
                <w:shd w:val="clear" w:color="auto" w:fill="FFFFFF"/>
              </w:rPr>
              <w:lastRenderedPageBreak/>
              <w:t>Initialize a firebase project</w:t>
            </w:r>
            <w:r w:rsidRPr="00E53969">
              <w:rPr>
                <w:rFonts w:ascii="Roboto" w:hAnsi="Roboto"/>
                <w:color w:val="202124"/>
                <w:sz w:val="21"/>
                <w:szCs w:val="21"/>
                <w:shd w:val="clear" w:color="auto" w:fill="FFFFFF"/>
              </w:rPr>
              <w:t>:</w:t>
            </w:r>
          </w:p>
          <w:p w14:paraId="319DD01D" w14:textId="77777777" w:rsidR="002E2660" w:rsidRDefault="002E2660" w:rsidP="002E2660">
            <w:pPr>
              <w:pStyle w:val="ListParagraph"/>
              <w:widowControl/>
              <w:spacing w:before="0" w:after="0"/>
              <w:ind w:leftChars="0" w:left="600" w:rightChars="0" w:right="240" w:firstLineChars="0" w:firstLine="0"/>
              <w:rPr>
                <w:rFonts w:eastAsiaTheme="minorEastAsia"/>
              </w:rPr>
            </w:pPr>
            <w:r w:rsidRPr="0051693E">
              <w:rPr>
                <w:rFonts w:eastAsiaTheme="minorEastAsia"/>
              </w:rPr>
              <w:t>Many common tasks performed using the CLI, such as deploying to a Firebase project, require a </w:t>
            </w:r>
            <w:r w:rsidRPr="0051693E">
              <w:rPr>
                <w:rFonts w:eastAsiaTheme="minorEastAsia"/>
                <w:b/>
                <w:bCs/>
              </w:rPr>
              <w:t>project directory</w:t>
            </w:r>
            <w:r w:rsidRPr="0051693E">
              <w:rPr>
                <w:rFonts w:eastAsiaTheme="minorEastAsia"/>
              </w:rPr>
              <w:t xml:space="preserve">. You establish a project directory using the firebase </w:t>
            </w:r>
            <w:proofErr w:type="spellStart"/>
            <w:r w:rsidRPr="0051693E">
              <w:rPr>
                <w:rFonts w:eastAsiaTheme="minorEastAsia"/>
              </w:rPr>
              <w:t>init</w:t>
            </w:r>
            <w:proofErr w:type="spellEnd"/>
            <w:r w:rsidRPr="0051693E">
              <w:rPr>
                <w:rFonts w:eastAsiaTheme="minorEastAsia"/>
              </w:rPr>
              <w:t xml:space="preserve"> command. A project directory is usually the same directory as your source control root, and after running firebase </w:t>
            </w:r>
            <w:proofErr w:type="spellStart"/>
            <w:r w:rsidRPr="0051693E">
              <w:rPr>
                <w:rFonts w:eastAsiaTheme="minorEastAsia"/>
              </w:rPr>
              <w:t>init</w:t>
            </w:r>
            <w:proofErr w:type="spellEnd"/>
            <w:r w:rsidRPr="0051693E">
              <w:rPr>
                <w:rFonts w:eastAsiaTheme="minorEastAsia"/>
              </w:rPr>
              <w:t>, the directory contains a </w:t>
            </w:r>
            <w:proofErr w:type="spellStart"/>
            <w:r w:rsidRPr="0051693E">
              <w:rPr>
                <w:rFonts w:eastAsiaTheme="minorEastAsia"/>
              </w:rPr>
              <w:fldChar w:fldCharType="begin"/>
            </w:r>
            <w:r w:rsidRPr="0051693E">
              <w:rPr>
                <w:rFonts w:eastAsiaTheme="minorEastAsia"/>
              </w:rPr>
              <w:instrText xml:space="preserve"> HYPERLINK "https://firebase.google.com/docs/cli" \l "the_firebasejson_file" </w:instrText>
            </w:r>
            <w:r w:rsidRPr="0051693E">
              <w:rPr>
                <w:rFonts w:eastAsiaTheme="minorEastAsia"/>
              </w:rPr>
              <w:fldChar w:fldCharType="separate"/>
            </w:r>
            <w:r w:rsidRPr="0051693E">
              <w:rPr>
                <w:rStyle w:val="Hyperlink"/>
                <w:rFonts w:eastAsiaTheme="minorEastAsia"/>
              </w:rPr>
              <w:t>firebase.json</w:t>
            </w:r>
            <w:proofErr w:type="spellEnd"/>
            <w:r w:rsidRPr="0051693E">
              <w:rPr>
                <w:rFonts w:eastAsiaTheme="minorEastAsia"/>
              </w:rPr>
              <w:fldChar w:fldCharType="end"/>
            </w:r>
            <w:r w:rsidRPr="0051693E">
              <w:rPr>
                <w:rFonts w:eastAsiaTheme="minorEastAsia"/>
              </w:rPr>
              <w:t> configuration file.</w:t>
            </w:r>
          </w:p>
          <w:p w14:paraId="0E45AF32" w14:textId="77777777" w:rsidR="002E2660" w:rsidRDefault="002E2660" w:rsidP="002E2660">
            <w:pPr>
              <w:pStyle w:val="ListParagraph"/>
              <w:widowControl/>
              <w:spacing w:before="0" w:after="0"/>
              <w:ind w:leftChars="0" w:left="600" w:rightChars="0" w:right="240" w:firstLineChars="0" w:firstLine="0"/>
              <w:rPr>
                <w:rFonts w:eastAsiaTheme="minorEastAsia"/>
              </w:rPr>
            </w:pPr>
          </w:p>
          <w:p w14:paraId="225ECFA8" w14:textId="77777777" w:rsidR="002E2660" w:rsidRDefault="002E2660" w:rsidP="002E2660">
            <w:pPr>
              <w:pStyle w:val="ListParagraph"/>
              <w:widowControl/>
              <w:spacing w:before="0" w:after="0"/>
              <w:ind w:leftChars="0" w:left="600" w:rightChars="0" w:right="240" w:firstLineChars="0" w:firstLine="0"/>
              <w:rPr>
                <w:rFonts w:eastAsiaTheme="minorEastAsia"/>
              </w:rPr>
            </w:pPr>
            <w:r w:rsidRPr="0051693E">
              <w:rPr>
                <w:rFonts w:eastAsiaTheme="minorEastAsia"/>
              </w:rPr>
              <w:t>To initialize a new Firebase project, run the following command from within your app's directory:</w:t>
            </w:r>
          </w:p>
          <w:p w14:paraId="2A51263E" w14:textId="77777777" w:rsidR="002E2660" w:rsidRDefault="002E2660" w:rsidP="002E2660">
            <w:pPr>
              <w:pStyle w:val="ListParagraph"/>
              <w:widowControl/>
              <w:spacing w:before="0" w:after="0"/>
              <w:ind w:leftChars="0" w:left="600" w:rightChars="0" w:right="240" w:firstLineChars="0" w:firstLine="0"/>
              <w:rPr>
                <w:rFonts w:eastAsiaTheme="minorEastAsia"/>
              </w:rPr>
            </w:pPr>
          </w:p>
          <w:p w14:paraId="0634D392" w14:textId="18D181A8" w:rsidR="002E2660" w:rsidRDefault="002E2660" w:rsidP="002E2660">
            <w:pPr>
              <w:pStyle w:val="HTMLPreformatted"/>
              <w:ind w:left="240" w:right="240"/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  $ </w:t>
            </w:r>
            <w:r>
              <w:t xml:space="preserve">firebase </w:t>
            </w:r>
            <w:proofErr w:type="spellStart"/>
            <w:r>
              <w:t>init</w:t>
            </w:r>
            <w:proofErr w:type="spellEnd"/>
          </w:p>
          <w:p w14:paraId="3867D017" w14:textId="5D02095F" w:rsidR="009C60CA" w:rsidRDefault="009C60CA" w:rsidP="002E2660">
            <w:pPr>
              <w:pStyle w:val="HTMLPreformatted"/>
              <w:ind w:left="240" w:right="240"/>
            </w:pPr>
            <w:r>
              <w:rPr>
                <w:noProof/>
              </w:rPr>
              <w:drawing>
                <wp:inline distT="0" distB="0" distL="0" distR="0" wp14:anchorId="17B389F7" wp14:editId="22BF9787">
                  <wp:extent cx="4487731" cy="2804832"/>
                  <wp:effectExtent l="0" t="0" r="825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3200" cy="28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A5409C" w14:textId="77777777" w:rsidR="002E2660" w:rsidRPr="00E53969" w:rsidRDefault="002E2660" w:rsidP="002E2660">
            <w:pPr>
              <w:pStyle w:val="ListParagraph"/>
              <w:widowControl/>
              <w:spacing w:before="0" w:after="0"/>
              <w:ind w:leftChars="0" w:left="600" w:rightChars="0" w:right="240" w:firstLineChars="0" w:firstLine="0"/>
              <w:rPr>
                <w:rFonts w:eastAsiaTheme="minorEastAsia"/>
              </w:rPr>
            </w:pPr>
          </w:p>
          <w:p w14:paraId="65AC7FD4" w14:textId="77777777" w:rsidR="002E2660" w:rsidRDefault="002E2660" w:rsidP="002E2660">
            <w:pPr>
              <w:pStyle w:val="ListParagraph"/>
              <w:widowControl/>
              <w:spacing w:before="0" w:after="0"/>
              <w:ind w:leftChars="0" w:left="600" w:rightChars="0" w:right="240" w:firstLineChars="0" w:firstLine="0"/>
              <w:rPr>
                <w:rFonts w:eastAsiaTheme="minorEastAsia"/>
              </w:rPr>
            </w:pPr>
            <w:r w:rsidRPr="00A84D47">
              <w:rPr>
                <w:rFonts w:eastAsiaTheme="minorEastAsia"/>
              </w:rPr>
              <w:t>At the end of initialization, Firebase automatically creates the following two files at the root of your local app directory:</w:t>
            </w:r>
          </w:p>
          <w:p w14:paraId="25B0DC15" w14:textId="77777777" w:rsidR="002E2660" w:rsidRDefault="002E2660" w:rsidP="002E2660">
            <w:pPr>
              <w:pStyle w:val="ListParagraph"/>
              <w:widowControl/>
              <w:numPr>
                <w:ilvl w:val="0"/>
                <w:numId w:val="9"/>
              </w:numPr>
              <w:spacing w:before="0" w:after="0"/>
              <w:ind w:leftChars="0" w:rightChars="0" w:right="240" w:firstLineChars="0"/>
              <w:rPr>
                <w:rFonts w:eastAsiaTheme="minorEastAsia"/>
              </w:rPr>
            </w:pPr>
            <w:r w:rsidRPr="00A84D47">
              <w:rPr>
                <w:rFonts w:eastAsiaTheme="minorEastAsia"/>
              </w:rPr>
              <w:t xml:space="preserve">The </w:t>
            </w:r>
            <w:proofErr w:type="spellStart"/>
            <w:r w:rsidRPr="00A84D47">
              <w:rPr>
                <w:rFonts w:eastAsiaTheme="minorEastAsia"/>
              </w:rPr>
              <w:t>firebase.json</w:t>
            </w:r>
            <w:proofErr w:type="spellEnd"/>
            <w:r w:rsidRPr="00A84D47">
              <w:rPr>
                <w:rFonts w:eastAsiaTheme="minorEastAsia"/>
              </w:rPr>
              <w:t xml:space="preserve"> file is required to deploy assets with the Firebase CLI because it specifies which files and settings from your project directory are deployed to your Firebase project.</w:t>
            </w:r>
          </w:p>
          <w:p w14:paraId="0CF7D2F8" w14:textId="77777777" w:rsidR="002E2660" w:rsidRPr="00A84D47" w:rsidRDefault="002E2660" w:rsidP="002E2660">
            <w:pPr>
              <w:pStyle w:val="ListParagraph"/>
              <w:numPr>
                <w:ilvl w:val="0"/>
                <w:numId w:val="9"/>
              </w:numPr>
              <w:ind w:leftChars="0" w:right="281" w:firstLineChars="0"/>
              <w:rPr>
                <w:rFonts w:eastAsiaTheme="minorEastAsia"/>
              </w:rPr>
            </w:pPr>
            <w:r w:rsidRPr="00A84D47">
              <w:rPr>
                <w:rFonts w:eastAsiaTheme="minorEastAsia"/>
              </w:rPr>
              <w:t>A .</w:t>
            </w:r>
            <w:proofErr w:type="spellStart"/>
            <w:r w:rsidRPr="00A84D47">
              <w:rPr>
                <w:rFonts w:eastAsiaTheme="minorEastAsia"/>
              </w:rPr>
              <w:t>firebaserc</w:t>
            </w:r>
            <w:proofErr w:type="spellEnd"/>
            <w:r w:rsidRPr="00A84D47">
              <w:rPr>
                <w:rFonts w:eastAsiaTheme="minorEastAsia"/>
              </w:rPr>
              <w:t xml:space="preserve"> file that stores your project aliases.</w:t>
            </w:r>
            <w:r>
              <w:rPr>
                <w:rFonts w:eastAsiaTheme="minorEastAsia"/>
              </w:rPr>
              <w:t xml:space="preserve"> </w:t>
            </w:r>
            <w:r w:rsidRPr="00A84D47">
              <w:rPr>
                <w:rFonts w:eastAsiaTheme="minorEastAsia"/>
              </w:rPr>
              <w:t>You can associate multiple Firebase projects with the same project directory.</w:t>
            </w:r>
          </w:p>
          <w:p w14:paraId="1A65368F" w14:textId="77777777" w:rsidR="002E2660" w:rsidRDefault="002E2660" w:rsidP="002E2660">
            <w:pPr>
              <w:pStyle w:val="ListParagraph"/>
              <w:widowControl/>
              <w:spacing w:before="0" w:after="0"/>
              <w:ind w:leftChars="0" w:left="960" w:rightChars="0" w:right="240" w:firstLineChars="0" w:firstLine="0"/>
              <w:rPr>
                <w:rFonts w:eastAsiaTheme="minorEastAsia"/>
              </w:rPr>
            </w:pPr>
          </w:p>
          <w:p w14:paraId="37EAC3D9" w14:textId="77777777" w:rsidR="002E2660" w:rsidRDefault="002E2660" w:rsidP="002E2660">
            <w:pPr>
              <w:pStyle w:val="ListParagraph"/>
              <w:widowControl/>
              <w:spacing w:before="0" w:after="0"/>
              <w:ind w:leftChars="0" w:left="960" w:rightChars="0" w:right="240" w:firstLineChars="0" w:firstLine="0"/>
              <w:rPr>
                <w:rFonts w:eastAsiaTheme="minorEastAsia"/>
              </w:rPr>
            </w:pPr>
          </w:p>
          <w:p w14:paraId="446822A4" w14:textId="77777777" w:rsidR="002E2660" w:rsidRPr="0051693E" w:rsidRDefault="002E2660" w:rsidP="002E2660">
            <w:pPr>
              <w:pStyle w:val="ListParagraph"/>
              <w:widowControl/>
              <w:numPr>
                <w:ilvl w:val="0"/>
                <w:numId w:val="8"/>
              </w:numPr>
              <w:spacing w:before="0" w:after="0"/>
              <w:ind w:leftChars="0" w:left="240" w:rightChars="0" w:right="240" w:firstLineChars="150" w:firstLine="315"/>
              <w:rPr>
                <w:rFonts w:eastAsiaTheme="minorEastAsia"/>
              </w:rPr>
            </w:pPr>
            <w:r w:rsidRPr="00A84D47">
              <w:rPr>
                <w:rFonts w:ascii="Roboto" w:hAnsi="Roboto"/>
                <w:color w:val="202124"/>
                <w:sz w:val="21"/>
                <w:szCs w:val="21"/>
                <w:shd w:val="clear" w:color="auto" w:fill="FFFFFF"/>
              </w:rPr>
              <w:t>Serve and test your Firebase project locally</w:t>
            </w:r>
          </w:p>
          <w:p w14:paraId="6A05BA01" w14:textId="77777777" w:rsidR="002E2660" w:rsidRDefault="002E2660" w:rsidP="002E2660">
            <w:pPr>
              <w:ind w:left="240" w:right="240"/>
            </w:pPr>
            <w:r w:rsidRPr="009651CD">
              <w:t>Run any of the following commands from your project directory to emulate your project using local HTTP functions.</w:t>
            </w:r>
            <w:r>
              <w:t xml:space="preserve"> </w:t>
            </w:r>
            <w:r w:rsidRPr="009651CD">
              <w:t>To emulate HTTP functions and hosting for testing on local URLs</w:t>
            </w:r>
            <w:r>
              <w:t xml:space="preserve">: </w:t>
            </w:r>
          </w:p>
          <w:p w14:paraId="78BD9CB0" w14:textId="394F3924" w:rsidR="002E2660" w:rsidRPr="00335773" w:rsidRDefault="002E2660" w:rsidP="002E2660">
            <w:pPr>
              <w:ind w:left="240" w:right="240"/>
              <w:rPr>
                <w:color w:val="FF0000"/>
              </w:rPr>
            </w:pPr>
            <w:r w:rsidRPr="00335773">
              <w:rPr>
                <w:color w:val="FF0000"/>
                <w:highlight w:val="yellow"/>
              </w:rPr>
              <w:t>Note: must run the server when test the web app</w:t>
            </w:r>
            <w:r w:rsidR="00695F55">
              <w:rPr>
                <w:color w:val="FF0000"/>
                <w:lang w:val="en-IO"/>
              </w:rPr>
              <w:t xml:space="preserve"> locally</w:t>
            </w:r>
            <w:r>
              <w:rPr>
                <w:color w:val="FF0000"/>
              </w:rPr>
              <w:t xml:space="preserve">, then open app </w:t>
            </w:r>
            <w:r w:rsidR="00695F55">
              <w:rPr>
                <w:color w:val="FF0000"/>
                <w:lang w:val="en-IO"/>
              </w:rPr>
              <w:t xml:space="preserve">in a browser </w:t>
            </w:r>
            <w:r>
              <w:rPr>
                <w:color w:val="FF0000"/>
              </w:rPr>
              <w:t xml:space="preserve">at </w:t>
            </w:r>
            <w:r w:rsidRPr="0032474A">
              <w:rPr>
                <w:color w:val="FF0000"/>
                <w:highlight w:val="yellow"/>
              </w:rPr>
              <w:t>localhost:5000</w:t>
            </w:r>
            <w:r w:rsidRPr="00335773">
              <w:rPr>
                <w:color w:val="FF0000"/>
              </w:rPr>
              <w:t xml:space="preserve"> </w:t>
            </w:r>
          </w:p>
          <w:p w14:paraId="1D311476" w14:textId="5B79A76A" w:rsidR="002E2660" w:rsidRPr="00695F55" w:rsidRDefault="002E2660" w:rsidP="002E2660">
            <w:pPr>
              <w:pStyle w:val="HTMLPreformatted"/>
              <w:ind w:left="240" w:right="240"/>
              <w:rPr>
                <w:color w:val="FF0000"/>
                <w:lang w:val="en-IO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      </w:t>
            </w:r>
            <w:r w:rsidRPr="009651CD">
              <w:rPr>
                <w:rFonts w:eastAsiaTheme="minorEastAsia"/>
                <w:color w:val="FF0000"/>
              </w:rPr>
              <w:t xml:space="preserve">$ </w:t>
            </w:r>
            <w:r w:rsidRPr="009651CD">
              <w:rPr>
                <w:color w:val="FF0000"/>
              </w:rPr>
              <w:t>firebase serve</w:t>
            </w:r>
            <w:r w:rsidR="00695F55">
              <w:rPr>
                <w:color w:val="FF0000"/>
                <w:lang w:val="en-IO"/>
              </w:rPr>
              <w:t xml:space="preserve">    (run server locally at terminal)</w:t>
            </w:r>
          </w:p>
          <w:p w14:paraId="20998FCF" w14:textId="0B4B4943" w:rsidR="002E2660" w:rsidRDefault="002E2660" w:rsidP="00E16120">
            <w:pPr>
              <w:pStyle w:val="Content"/>
              <w:rPr>
                <w:lang w:val="en-IO"/>
              </w:rPr>
            </w:pPr>
          </w:p>
          <w:p w14:paraId="62465087" w14:textId="2DF7BBB2" w:rsidR="00695F55" w:rsidRDefault="00695F55" w:rsidP="00E16120">
            <w:pPr>
              <w:pStyle w:val="Content"/>
              <w:rPr>
                <w:lang w:val="en-IO"/>
              </w:rPr>
            </w:pPr>
          </w:p>
          <w:p w14:paraId="3A04C21A" w14:textId="51FB1752" w:rsidR="00AD56CE" w:rsidRDefault="00AD56CE" w:rsidP="00E16120">
            <w:pPr>
              <w:pStyle w:val="Content"/>
              <w:rPr>
                <w:lang w:val="en-IO"/>
              </w:rPr>
            </w:pPr>
            <w:r>
              <w:rPr>
                <w:noProof/>
                <w:color w:val="auto"/>
                <w:lang w:val="en-IO"/>
              </w:rPr>
              <w:lastRenderedPageBreak/>
              <w:drawing>
                <wp:inline distT="0" distB="0" distL="0" distR="0" wp14:anchorId="28BA7497" wp14:editId="1417897E">
                  <wp:extent cx="5632287" cy="3520179"/>
                  <wp:effectExtent l="0" t="0" r="6985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9445" cy="35434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E3708B3" w14:textId="7CCE562F" w:rsidR="00366D2A" w:rsidRPr="004A530E" w:rsidRDefault="00366D2A" w:rsidP="00366D2A">
            <w:pPr>
              <w:pStyle w:val="Content"/>
              <w:rPr>
                <w:color w:val="FF0000"/>
                <w:lang w:val="en-IO"/>
              </w:rPr>
            </w:pPr>
            <w:r>
              <w:rPr>
                <w:color w:val="auto"/>
                <w:lang w:val="en-IO"/>
              </w:rPr>
              <w:t xml:space="preserve">Firebase CLI install a lot of folders and files </w:t>
            </w:r>
            <w:r w:rsidR="00BA5B88">
              <w:rPr>
                <w:color w:val="auto"/>
                <w:lang w:val="en-CA"/>
              </w:rPr>
              <w:t xml:space="preserve">at local computer </w:t>
            </w:r>
            <w:r>
              <w:rPr>
                <w:color w:val="auto"/>
                <w:lang w:val="en-IO"/>
              </w:rPr>
              <w:t>in the project root folder(/</w:t>
            </w:r>
            <w:proofErr w:type="spellStart"/>
            <w:r>
              <w:rPr>
                <w:color w:val="auto"/>
                <w:lang w:val="en-IO"/>
              </w:rPr>
              <w:t>iot</w:t>
            </w:r>
            <w:proofErr w:type="spellEnd"/>
            <w:r>
              <w:rPr>
                <w:color w:val="auto"/>
                <w:lang w:val="en-IO"/>
              </w:rPr>
              <w:t>). However, you must re-write the index.html file which is the homepage of your hosted web app</w:t>
            </w:r>
            <w:r w:rsidR="00BA5B88">
              <w:rPr>
                <w:color w:val="auto"/>
                <w:lang w:val="en-CA"/>
              </w:rPr>
              <w:t xml:space="preserve"> homepage</w:t>
            </w:r>
            <w:r>
              <w:rPr>
                <w:color w:val="auto"/>
                <w:lang w:val="en-IO"/>
              </w:rPr>
              <w:t xml:space="preserve">. You must write interface </w:t>
            </w:r>
            <w:r w:rsidR="00D61CA2">
              <w:rPr>
                <w:color w:val="auto"/>
                <w:lang w:val="en-IO"/>
              </w:rPr>
              <w:t>in index.html file to link</w:t>
            </w:r>
            <w:r>
              <w:rPr>
                <w:color w:val="auto"/>
                <w:lang w:val="en-IO"/>
              </w:rPr>
              <w:t xml:space="preserve"> this </w:t>
            </w:r>
            <w:r w:rsidR="00BA5B88">
              <w:rPr>
                <w:color w:val="auto"/>
                <w:lang w:val="en-IO"/>
              </w:rPr>
              <w:t>page</w:t>
            </w:r>
            <w:r w:rsidR="00BA5B88">
              <w:rPr>
                <w:color w:val="auto"/>
                <w:lang w:val="en-CA"/>
              </w:rPr>
              <w:t xml:space="preserve"> </w:t>
            </w:r>
            <w:r>
              <w:rPr>
                <w:color w:val="auto"/>
                <w:lang w:val="en-IO"/>
              </w:rPr>
              <w:t>to interface</w:t>
            </w:r>
            <w:r w:rsidR="009F7DD5">
              <w:rPr>
                <w:color w:val="auto"/>
                <w:lang w:val="en-IO"/>
              </w:rPr>
              <w:t xml:space="preserve"> of</w:t>
            </w:r>
            <w:r>
              <w:rPr>
                <w:color w:val="auto"/>
                <w:lang w:val="en-IO"/>
              </w:rPr>
              <w:t xml:space="preserve"> firebase real-time database</w:t>
            </w:r>
            <w:r w:rsidR="005254DE">
              <w:rPr>
                <w:color w:val="auto"/>
                <w:lang w:val="en-IO"/>
              </w:rPr>
              <w:t xml:space="preserve">. This </w:t>
            </w:r>
            <w:r w:rsidR="009F7DD5">
              <w:rPr>
                <w:color w:val="auto"/>
                <w:lang w:val="en-IO"/>
              </w:rPr>
              <w:t xml:space="preserve">web </w:t>
            </w:r>
            <w:r w:rsidR="005254DE">
              <w:rPr>
                <w:color w:val="auto"/>
                <w:lang w:val="en-IO"/>
              </w:rPr>
              <w:t>page is</w:t>
            </w:r>
            <w:r>
              <w:rPr>
                <w:color w:val="auto"/>
                <w:lang w:val="en-IO"/>
              </w:rPr>
              <w:t xml:space="preserve"> display</w:t>
            </w:r>
            <w:r w:rsidR="009F7DD5">
              <w:rPr>
                <w:color w:val="auto"/>
                <w:lang w:val="en-IO"/>
              </w:rPr>
              <w:t>ed</w:t>
            </w:r>
            <w:r>
              <w:rPr>
                <w:color w:val="auto"/>
                <w:lang w:val="en-IO"/>
              </w:rPr>
              <w:t xml:space="preserve"> to the world</w:t>
            </w:r>
            <w:r w:rsidR="005254DE">
              <w:rPr>
                <w:color w:val="auto"/>
                <w:lang w:val="en-IO"/>
              </w:rPr>
              <w:t xml:space="preserve"> at </w:t>
            </w:r>
            <w:r w:rsidR="005254DE" w:rsidRPr="005254DE">
              <w:rPr>
                <w:color w:val="FF0000"/>
                <w:lang w:val="en-IO"/>
              </w:rPr>
              <w:t>https://iot2021-94458.web.app/</w:t>
            </w:r>
            <w:r>
              <w:rPr>
                <w:color w:val="auto"/>
                <w:lang w:val="en-IO"/>
              </w:rPr>
              <w:t xml:space="preserve">. </w:t>
            </w:r>
            <w:r>
              <w:rPr>
                <w:rFonts w:hint="eastAsia"/>
                <w:color w:val="auto"/>
                <w:lang w:val="en-IO"/>
              </w:rPr>
              <w:t>(</w:t>
            </w:r>
            <w:r w:rsidRPr="009F125B">
              <w:rPr>
                <w:color w:val="auto"/>
                <w:highlight w:val="yellow"/>
                <w:lang w:val="en-IO"/>
              </w:rPr>
              <w:t xml:space="preserve">Source code of </w:t>
            </w:r>
            <w:r w:rsidR="005254DE">
              <w:rPr>
                <w:color w:val="auto"/>
                <w:highlight w:val="yellow"/>
                <w:lang w:val="en-IO"/>
              </w:rPr>
              <w:t xml:space="preserve">this </w:t>
            </w:r>
            <w:r w:rsidRPr="009F125B">
              <w:rPr>
                <w:color w:val="auto"/>
                <w:highlight w:val="yellow"/>
                <w:lang w:val="en-IO"/>
              </w:rPr>
              <w:t>i</w:t>
            </w:r>
            <w:r w:rsidRPr="0052744A">
              <w:rPr>
                <w:color w:val="auto"/>
                <w:highlight w:val="yellow"/>
                <w:lang w:val="en-IO"/>
              </w:rPr>
              <w:t>ndex.html is submitted with this report in the same folder</w:t>
            </w:r>
            <w:r>
              <w:rPr>
                <w:color w:val="auto"/>
                <w:lang w:val="en-IO"/>
              </w:rPr>
              <w:t>).</w:t>
            </w:r>
          </w:p>
          <w:p w14:paraId="219801F7" w14:textId="0055AA13" w:rsidR="00695F55" w:rsidRPr="00366D2A" w:rsidRDefault="00695F55" w:rsidP="00E16120">
            <w:pPr>
              <w:pStyle w:val="Content"/>
              <w:rPr>
                <w:lang w:val="en-IO"/>
              </w:rPr>
            </w:pPr>
          </w:p>
          <w:p w14:paraId="382CE6DB" w14:textId="2DA1205F" w:rsidR="00695F55" w:rsidRDefault="00695F55" w:rsidP="00E16120">
            <w:pPr>
              <w:pStyle w:val="Content"/>
              <w:rPr>
                <w:lang w:val="en-IO"/>
              </w:rPr>
            </w:pPr>
          </w:p>
          <w:p w14:paraId="36D6D65F" w14:textId="7CD216C0" w:rsidR="00E16120" w:rsidRDefault="00E16120" w:rsidP="00E16120">
            <w:pPr>
              <w:pStyle w:val="Content"/>
              <w:numPr>
                <w:ilvl w:val="0"/>
                <w:numId w:val="8"/>
              </w:numPr>
              <w:rPr>
                <w:lang w:val="en-IO"/>
              </w:rPr>
            </w:pPr>
            <w:r>
              <w:rPr>
                <w:lang w:val="en-IO"/>
              </w:rPr>
              <w:t>Deploy to a firebase project</w:t>
            </w:r>
          </w:p>
          <w:p w14:paraId="22BFCE85" w14:textId="47E1F640" w:rsidR="00E16120" w:rsidRDefault="00E16120" w:rsidP="00E16120">
            <w:pPr>
              <w:pStyle w:val="Content"/>
              <w:ind w:left="1320"/>
              <w:rPr>
                <w:color w:val="FF0000"/>
                <w:lang w:val="en-IO"/>
              </w:rPr>
            </w:pPr>
            <w:r w:rsidRPr="00E16120">
              <w:rPr>
                <w:color w:val="FF0000"/>
                <w:lang w:val="en-IO"/>
              </w:rPr>
              <w:t xml:space="preserve">$ </w:t>
            </w:r>
            <w:proofErr w:type="gramStart"/>
            <w:r w:rsidRPr="00E16120">
              <w:rPr>
                <w:color w:val="FF0000"/>
                <w:lang w:val="en-IO"/>
              </w:rPr>
              <w:t>firebase</w:t>
            </w:r>
            <w:proofErr w:type="gramEnd"/>
            <w:r w:rsidRPr="00E16120">
              <w:rPr>
                <w:color w:val="FF0000"/>
                <w:lang w:val="en-IO"/>
              </w:rPr>
              <w:t xml:space="preserve"> </w:t>
            </w:r>
            <w:r>
              <w:rPr>
                <w:color w:val="FF0000"/>
                <w:lang w:val="en-IO"/>
              </w:rPr>
              <w:t>deploy</w:t>
            </w:r>
          </w:p>
          <w:p w14:paraId="42B0DF93" w14:textId="167DDA94" w:rsidR="004A530E" w:rsidRDefault="004A530E" w:rsidP="00E16120">
            <w:pPr>
              <w:pStyle w:val="Content"/>
              <w:ind w:left="1320"/>
              <w:rPr>
                <w:color w:val="FF0000"/>
                <w:lang w:val="en-IO"/>
              </w:rPr>
            </w:pPr>
          </w:p>
          <w:p w14:paraId="1E579E1E" w14:textId="3380EE18" w:rsidR="004A530E" w:rsidRPr="004A530E" w:rsidRDefault="005254DE" w:rsidP="004A530E">
            <w:pPr>
              <w:pStyle w:val="Content"/>
              <w:rPr>
                <w:color w:val="FF0000"/>
                <w:lang w:val="en-IO"/>
              </w:rPr>
            </w:pPr>
            <w:r>
              <w:rPr>
                <w:color w:val="auto"/>
                <w:lang w:val="en-IO"/>
              </w:rPr>
              <w:t xml:space="preserve">After this deployment, this web page is live at </w:t>
            </w:r>
            <w:r w:rsidRPr="005254DE">
              <w:rPr>
                <w:color w:val="FF0000"/>
                <w:lang w:val="en-IO"/>
              </w:rPr>
              <w:t>https://iot2021-94458.web.app/</w:t>
            </w:r>
          </w:p>
          <w:p w14:paraId="5EF52BA8" w14:textId="2DEAC7E2" w:rsidR="004A530E" w:rsidRDefault="004A530E" w:rsidP="004A530E">
            <w:pPr>
              <w:pStyle w:val="Content"/>
              <w:rPr>
                <w:color w:val="auto"/>
                <w:lang w:val="en-IO"/>
              </w:rPr>
            </w:pPr>
          </w:p>
          <w:p w14:paraId="2302EEA3" w14:textId="4289AC45" w:rsidR="004D61B3" w:rsidRDefault="004D61B3" w:rsidP="004A530E">
            <w:pPr>
              <w:pStyle w:val="Content"/>
              <w:rPr>
                <w:color w:val="auto"/>
                <w:lang w:val="en-IO"/>
              </w:rPr>
            </w:pPr>
          </w:p>
          <w:p w14:paraId="36A2B0BA" w14:textId="20B1B553" w:rsidR="004D61B3" w:rsidRPr="004A530E" w:rsidRDefault="004D61B3" w:rsidP="004A530E">
            <w:pPr>
              <w:pStyle w:val="Content"/>
              <w:rPr>
                <w:color w:val="auto"/>
                <w:lang w:val="en-IO"/>
              </w:rPr>
            </w:pPr>
            <w:r>
              <w:rPr>
                <w:color w:val="auto"/>
                <w:lang w:val="en-IO"/>
              </w:rPr>
              <w:t xml:space="preserve">Please see the below screenshot of the completed web app deployment: </w:t>
            </w:r>
          </w:p>
          <w:p w14:paraId="507E322D" w14:textId="68E3D7E8" w:rsidR="00E16120" w:rsidRDefault="00E16120" w:rsidP="00E16120">
            <w:pPr>
              <w:pStyle w:val="Content"/>
              <w:ind w:left="1320"/>
              <w:rPr>
                <w:color w:val="FF0000"/>
                <w:lang w:val="en-I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CF284D" wp14:editId="1DE7B879">
                  <wp:extent cx="5450542" cy="3406588"/>
                  <wp:effectExtent l="0" t="0" r="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4813" cy="3415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030472" w14:textId="6644E72F" w:rsidR="009C60CA" w:rsidRDefault="009C60CA" w:rsidP="00E16120">
            <w:pPr>
              <w:pStyle w:val="Content"/>
              <w:ind w:left="1320"/>
              <w:rPr>
                <w:color w:val="FF0000"/>
                <w:lang w:val="en-IO"/>
              </w:rPr>
            </w:pPr>
          </w:p>
          <w:p w14:paraId="7C65DBAC" w14:textId="6E6D67DB" w:rsidR="009C60CA" w:rsidRDefault="009C60CA" w:rsidP="00E16120">
            <w:pPr>
              <w:pStyle w:val="Content"/>
              <w:ind w:left="1320"/>
              <w:rPr>
                <w:color w:val="FF0000"/>
                <w:lang w:val="en-IO"/>
              </w:rPr>
            </w:pPr>
            <w:r w:rsidRPr="009C60CA">
              <w:rPr>
                <w:color w:val="auto"/>
                <w:lang w:val="en-IO"/>
              </w:rPr>
              <w:t>Final deployed web page:</w:t>
            </w:r>
            <w:r>
              <w:rPr>
                <w:color w:val="FF0000"/>
                <w:lang w:val="en-IO"/>
              </w:rPr>
              <w:t xml:space="preserve"> </w:t>
            </w:r>
          </w:p>
          <w:p w14:paraId="76363664" w14:textId="77777777" w:rsidR="009C60CA" w:rsidRDefault="009C60CA" w:rsidP="00E16120">
            <w:pPr>
              <w:pStyle w:val="Content"/>
              <w:ind w:left="1320"/>
              <w:rPr>
                <w:color w:val="FF0000"/>
                <w:lang w:val="en-IO"/>
              </w:rPr>
            </w:pPr>
          </w:p>
          <w:p w14:paraId="5BAE3BAE" w14:textId="6604B257" w:rsidR="009C60CA" w:rsidRDefault="009C60CA" w:rsidP="00E16120">
            <w:pPr>
              <w:pStyle w:val="Content"/>
              <w:ind w:left="1320"/>
              <w:rPr>
                <w:color w:val="FF0000"/>
                <w:lang w:val="en-IO"/>
              </w:rPr>
            </w:pPr>
            <w:r w:rsidRPr="009C60CA">
              <w:rPr>
                <w:noProof/>
                <w:color w:val="FF0000"/>
                <w:lang w:val="en-IO"/>
              </w:rPr>
              <w:drawing>
                <wp:inline distT="0" distB="0" distL="0" distR="0" wp14:anchorId="5D3A92FD" wp14:editId="2C161589">
                  <wp:extent cx="4991549" cy="286602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595" cy="286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4A47F" w14:textId="2CE77A06" w:rsidR="009C60CA" w:rsidRDefault="009C60CA" w:rsidP="00E16120">
            <w:pPr>
              <w:pStyle w:val="Content"/>
              <w:ind w:left="1320"/>
              <w:rPr>
                <w:color w:val="FF0000"/>
                <w:lang w:val="en-IO"/>
              </w:rPr>
            </w:pPr>
          </w:p>
          <w:p w14:paraId="10F30B23" w14:textId="45CE5642" w:rsidR="00FE40A9" w:rsidRDefault="00366D2A" w:rsidP="00366D2A">
            <w:pPr>
              <w:pStyle w:val="Heading1"/>
              <w:rPr>
                <w:lang w:val="en-IO"/>
              </w:rPr>
            </w:pPr>
            <w:r>
              <w:rPr>
                <w:rFonts w:hint="eastAsia"/>
                <w:lang w:val="en-IO"/>
              </w:rPr>
              <w:lastRenderedPageBreak/>
              <w:t>C</w:t>
            </w:r>
            <w:r>
              <w:rPr>
                <w:lang w:val="en-IO"/>
              </w:rPr>
              <w:t>onclusion</w:t>
            </w:r>
          </w:p>
          <w:p w14:paraId="17D0063C" w14:textId="1B2F3700" w:rsidR="00366D2A" w:rsidRDefault="00366D2A" w:rsidP="00366D2A">
            <w:pPr>
              <w:pStyle w:val="Heading1"/>
              <w:rPr>
                <w:lang w:val="en-IO"/>
              </w:rPr>
            </w:pPr>
          </w:p>
          <w:p w14:paraId="7D5DCB65" w14:textId="05015CFC" w:rsidR="00E31DD9" w:rsidRPr="00E31DD9" w:rsidRDefault="00E31DD9" w:rsidP="00E31DD9">
            <w:pPr>
              <w:pStyle w:val="Content"/>
              <w:rPr>
                <w:color w:val="FF0000"/>
                <w:lang w:val="en-IO"/>
              </w:rPr>
            </w:pPr>
            <w:r>
              <w:t>T</w:t>
            </w:r>
            <w:r>
              <w:rPr>
                <w:lang w:val="en-IO"/>
              </w:rPr>
              <w:t xml:space="preserve">he </w:t>
            </w:r>
            <w:r w:rsidR="00F75930">
              <w:rPr>
                <w:lang w:val="en-IO"/>
              </w:rPr>
              <w:t xml:space="preserve">demo </w:t>
            </w:r>
            <w:r>
              <w:rPr>
                <w:lang w:val="en-IO"/>
              </w:rPr>
              <w:t xml:space="preserve">YouTube link is </w:t>
            </w:r>
            <w:hyperlink r:id="rId27" w:history="1">
              <w:r w:rsidRPr="00E31DD9">
                <w:rPr>
                  <w:rStyle w:val="Hyperlink"/>
                  <w:color w:val="FF0000"/>
                  <w:lang w:val="en-IO"/>
                </w:rPr>
                <w:t>https://www.youtube.com/watch?v=Jpqg2_aCRcw</w:t>
              </w:r>
            </w:hyperlink>
          </w:p>
          <w:p w14:paraId="2F9A629E" w14:textId="77777777" w:rsidR="00E31DD9" w:rsidRPr="00E31DD9" w:rsidRDefault="00E31DD9" w:rsidP="00E31DD9">
            <w:pPr>
              <w:pStyle w:val="Content"/>
              <w:rPr>
                <w:lang w:val="en-IO"/>
              </w:rPr>
            </w:pPr>
          </w:p>
          <w:p w14:paraId="0F40D8EB" w14:textId="1B56224F" w:rsidR="00366D2A" w:rsidRDefault="00D72DE0" w:rsidP="005C6AA5">
            <w:pPr>
              <w:pStyle w:val="Content"/>
              <w:rPr>
                <w:color w:val="auto"/>
                <w:lang w:val="en-IO"/>
              </w:rPr>
            </w:pPr>
            <w:r>
              <w:rPr>
                <w:rFonts w:hint="eastAsia"/>
                <w:color w:val="auto"/>
                <w:lang w:val="en-IO"/>
              </w:rPr>
              <w:t>T</w:t>
            </w:r>
            <w:r>
              <w:rPr>
                <w:color w:val="auto"/>
                <w:lang w:val="en-IO"/>
              </w:rPr>
              <w:t xml:space="preserve">here are two parts of this project: one is to use raspberry pi and </w:t>
            </w:r>
            <w:r w:rsidR="00971F07">
              <w:rPr>
                <w:color w:val="auto"/>
                <w:lang w:val="en-IO"/>
              </w:rPr>
              <w:t>sensors;</w:t>
            </w:r>
            <w:r>
              <w:rPr>
                <w:color w:val="auto"/>
                <w:lang w:val="en-IO"/>
              </w:rPr>
              <w:t xml:space="preserve"> one is to use Google firebase hosting and real-time database. The hard part is to use Google API to interact with real-time database</w:t>
            </w:r>
            <w:r w:rsidR="000101C1">
              <w:rPr>
                <w:color w:val="auto"/>
                <w:lang w:val="en-IO"/>
              </w:rPr>
              <w:t xml:space="preserve"> on web’s homepage</w:t>
            </w:r>
            <w:r>
              <w:rPr>
                <w:color w:val="auto"/>
                <w:lang w:val="en-IO"/>
              </w:rPr>
              <w:t xml:space="preserve">. Google document is not very good </w:t>
            </w:r>
            <w:r w:rsidR="00971F07">
              <w:rPr>
                <w:color w:val="auto"/>
                <w:lang w:val="en-IO"/>
              </w:rPr>
              <w:t>for</w:t>
            </w:r>
            <w:r>
              <w:rPr>
                <w:color w:val="auto"/>
                <w:lang w:val="en-IO"/>
              </w:rPr>
              <w:t xml:space="preserve"> us</w:t>
            </w:r>
            <w:r w:rsidR="00971F07">
              <w:rPr>
                <w:color w:val="auto"/>
                <w:lang w:val="en-IO"/>
              </w:rPr>
              <w:t>ing</w:t>
            </w:r>
            <w:r>
              <w:rPr>
                <w:color w:val="auto"/>
                <w:lang w:val="en-IO"/>
              </w:rPr>
              <w:t xml:space="preserve">. I </w:t>
            </w:r>
            <w:r w:rsidR="00971F07">
              <w:rPr>
                <w:color w:val="auto"/>
                <w:lang w:val="en-IO"/>
              </w:rPr>
              <w:t>must</w:t>
            </w:r>
            <w:r>
              <w:rPr>
                <w:color w:val="auto"/>
                <w:lang w:val="en-IO"/>
              </w:rPr>
              <w:t xml:space="preserve"> guess a lot. </w:t>
            </w:r>
          </w:p>
          <w:p w14:paraId="1401020D" w14:textId="05B87256" w:rsidR="00D72DE0" w:rsidRDefault="00D72DE0" w:rsidP="005C6AA5">
            <w:pPr>
              <w:pStyle w:val="Content"/>
              <w:rPr>
                <w:color w:val="auto"/>
                <w:lang w:val="en-IO"/>
              </w:rPr>
            </w:pPr>
          </w:p>
          <w:p w14:paraId="1006F6E8" w14:textId="222E6732" w:rsidR="00D72DE0" w:rsidRDefault="000101C1" w:rsidP="005C6AA5">
            <w:pPr>
              <w:pStyle w:val="Content"/>
              <w:rPr>
                <w:color w:val="auto"/>
                <w:lang w:val="en-IO"/>
              </w:rPr>
            </w:pPr>
            <w:r>
              <w:rPr>
                <w:color w:val="auto"/>
                <w:lang w:val="en-IO"/>
              </w:rPr>
              <w:t xml:space="preserve">Finally, </w:t>
            </w:r>
            <w:r w:rsidR="00D72DE0">
              <w:rPr>
                <w:color w:val="auto"/>
                <w:lang w:val="en-IO"/>
              </w:rPr>
              <w:t xml:space="preserve">I </w:t>
            </w:r>
            <w:r>
              <w:rPr>
                <w:color w:val="auto"/>
                <w:lang w:val="en-IO"/>
              </w:rPr>
              <w:t>succeed to</w:t>
            </w:r>
            <w:r w:rsidR="00D72DE0">
              <w:rPr>
                <w:color w:val="auto"/>
                <w:lang w:val="en-IO"/>
              </w:rPr>
              <w:t xml:space="preserve"> deploy a hosting webpage online now. </w:t>
            </w:r>
            <w:r w:rsidR="00362E3C">
              <w:rPr>
                <w:color w:val="auto"/>
                <w:lang w:val="en-IO"/>
              </w:rPr>
              <w:t xml:space="preserve">I could add more things to that website later to make a personal website. This is a good learning practice to know the Google clouding technology. </w:t>
            </w:r>
            <w:r>
              <w:rPr>
                <w:color w:val="auto"/>
                <w:lang w:val="en-IO"/>
              </w:rPr>
              <w:t xml:space="preserve">I am interested in learning AWS too. </w:t>
            </w:r>
          </w:p>
          <w:p w14:paraId="706FCDA4" w14:textId="56FEFD1B" w:rsidR="00366D2A" w:rsidRPr="004A530E" w:rsidRDefault="00366D2A" w:rsidP="005C6AA5">
            <w:pPr>
              <w:pStyle w:val="Content"/>
              <w:rPr>
                <w:color w:val="auto"/>
                <w:lang w:val="en-IO"/>
              </w:rPr>
            </w:pPr>
          </w:p>
        </w:tc>
      </w:tr>
    </w:tbl>
    <w:p w14:paraId="3B2D8922" w14:textId="77777777" w:rsidR="0087605E" w:rsidRPr="00D70D02" w:rsidRDefault="0087605E" w:rsidP="00DF027C"/>
    <w:sectPr w:rsidR="0087605E" w:rsidRPr="00D70D02" w:rsidSect="00DF027C">
      <w:headerReference w:type="default" r:id="rId28"/>
      <w:footerReference w:type="default" r:id="rId29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DDD33" w14:textId="77777777" w:rsidR="00E2178E" w:rsidRDefault="00E2178E">
      <w:r>
        <w:separator/>
      </w:r>
    </w:p>
    <w:p w14:paraId="7EFBE449" w14:textId="77777777" w:rsidR="00E2178E" w:rsidRDefault="00E2178E"/>
  </w:endnote>
  <w:endnote w:type="continuationSeparator" w:id="0">
    <w:p w14:paraId="4705056C" w14:textId="77777777" w:rsidR="00E2178E" w:rsidRDefault="00E2178E">
      <w:r>
        <w:continuationSeparator/>
      </w:r>
    </w:p>
    <w:p w14:paraId="26ADC878" w14:textId="77777777" w:rsidR="00E2178E" w:rsidRDefault="00E2178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Bodoni MT Condensed">
    <w:panose1 w:val="02070606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A603DE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4EF5051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33CB8" w14:textId="77777777" w:rsidR="00E2178E" w:rsidRDefault="00E2178E">
      <w:r>
        <w:separator/>
      </w:r>
    </w:p>
    <w:p w14:paraId="76BD3E4D" w14:textId="77777777" w:rsidR="00E2178E" w:rsidRDefault="00E2178E"/>
  </w:footnote>
  <w:footnote w:type="continuationSeparator" w:id="0">
    <w:p w14:paraId="47714727" w14:textId="77777777" w:rsidR="00E2178E" w:rsidRDefault="00E2178E">
      <w:r>
        <w:continuationSeparator/>
      </w:r>
    </w:p>
    <w:p w14:paraId="5FC36E18" w14:textId="77777777" w:rsidR="00E2178E" w:rsidRDefault="00E2178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24329153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60A4CD7" w14:textId="77777777" w:rsidR="00D077E9" w:rsidRDefault="00D077E9">
          <w:pPr>
            <w:pStyle w:val="Header"/>
          </w:pPr>
        </w:p>
      </w:tc>
    </w:tr>
  </w:tbl>
  <w:p w14:paraId="42FDDFFD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75FD7"/>
    <w:multiLevelType w:val="hybridMultilevel"/>
    <w:tmpl w:val="0E146D16"/>
    <w:lvl w:ilvl="0" w:tplc="4C246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54560B"/>
    <w:multiLevelType w:val="hybridMultilevel"/>
    <w:tmpl w:val="4A4E1F64"/>
    <w:lvl w:ilvl="0" w:tplc="E05A9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790A33"/>
    <w:multiLevelType w:val="hybridMultilevel"/>
    <w:tmpl w:val="4FBAEF34"/>
    <w:lvl w:ilvl="0" w:tplc="8E90CBF0">
      <w:start w:val="1"/>
      <w:numFmt w:val="decimal"/>
      <w:lvlText w:val="%1)"/>
      <w:lvlJc w:val="left"/>
      <w:pPr>
        <w:ind w:left="60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" w15:restartNumberingAfterBreak="0">
    <w:nsid w:val="3A1756E1"/>
    <w:multiLevelType w:val="hybridMultilevel"/>
    <w:tmpl w:val="0F26629E"/>
    <w:lvl w:ilvl="0" w:tplc="61266DA0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" w15:restartNumberingAfterBreak="0">
    <w:nsid w:val="3FDA5ADE"/>
    <w:multiLevelType w:val="hybridMultilevel"/>
    <w:tmpl w:val="828CD9FE"/>
    <w:lvl w:ilvl="0" w:tplc="3E5842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5679EC"/>
    <w:multiLevelType w:val="hybridMultilevel"/>
    <w:tmpl w:val="44303FF0"/>
    <w:lvl w:ilvl="0" w:tplc="7B668C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E9D1536"/>
    <w:multiLevelType w:val="hybridMultilevel"/>
    <w:tmpl w:val="9758706C"/>
    <w:lvl w:ilvl="0" w:tplc="2124E00A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7" w15:restartNumberingAfterBreak="0">
    <w:nsid w:val="6A687075"/>
    <w:multiLevelType w:val="hybridMultilevel"/>
    <w:tmpl w:val="391EA640"/>
    <w:lvl w:ilvl="0" w:tplc="44BEAB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6197935"/>
    <w:multiLevelType w:val="hybridMultilevel"/>
    <w:tmpl w:val="838ABCF6"/>
    <w:lvl w:ilvl="0" w:tplc="7070FA4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0"/>
  </w:num>
  <w:num w:numId="5">
    <w:abstractNumId w:val="7"/>
  </w:num>
  <w:num w:numId="6">
    <w:abstractNumId w:val="1"/>
  </w:num>
  <w:num w:numId="7">
    <w:abstractNumId w:val="2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E20"/>
    <w:rsid w:val="00000C1D"/>
    <w:rsid w:val="000101C1"/>
    <w:rsid w:val="0002482E"/>
    <w:rsid w:val="00050324"/>
    <w:rsid w:val="00075EBF"/>
    <w:rsid w:val="000A0150"/>
    <w:rsid w:val="000C6A90"/>
    <w:rsid w:val="000E63C9"/>
    <w:rsid w:val="0011210A"/>
    <w:rsid w:val="00130E9D"/>
    <w:rsid w:val="00150A6D"/>
    <w:rsid w:val="00156749"/>
    <w:rsid w:val="00185B35"/>
    <w:rsid w:val="001B3B76"/>
    <w:rsid w:val="001F2BC8"/>
    <w:rsid w:val="001F5F6B"/>
    <w:rsid w:val="00230541"/>
    <w:rsid w:val="00243EBC"/>
    <w:rsid w:val="00246A35"/>
    <w:rsid w:val="00284348"/>
    <w:rsid w:val="002D1532"/>
    <w:rsid w:val="002E2660"/>
    <w:rsid w:val="002E4E20"/>
    <w:rsid w:val="002F51F5"/>
    <w:rsid w:val="00312137"/>
    <w:rsid w:val="0032474A"/>
    <w:rsid w:val="00330359"/>
    <w:rsid w:val="0033762F"/>
    <w:rsid w:val="0036039C"/>
    <w:rsid w:val="00362E3C"/>
    <w:rsid w:val="00366C7E"/>
    <w:rsid w:val="00366D2A"/>
    <w:rsid w:val="00382EF1"/>
    <w:rsid w:val="00384EA3"/>
    <w:rsid w:val="003A39A1"/>
    <w:rsid w:val="003A4C6F"/>
    <w:rsid w:val="003C2191"/>
    <w:rsid w:val="003D3863"/>
    <w:rsid w:val="004110DE"/>
    <w:rsid w:val="0044085A"/>
    <w:rsid w:val="004A530E"/>
    <w:rsid w:val="004B21A5"/>
    <w:rsid w:val="004D61B3"/>
    <w:rsid w:val="005037F0"/>
    <w:rsid w:val="00503857"/>
    <w:rsid w:val="00516A86"/>
    <w:rsid w:val="005254DE"/>
    <w:rsid w:val="0052744A"/>
    <w:rsid w:val="005275F6"/>
    <w:rsid w:val="00572102"/>
    <w:rsid w:val="00576967"/>
    <w:rsid w:val="005C6AA5"/>
    <w:rsid w:val="005F1BB0"/>
    <w:rsid w:val="005F2DE3"/>
    <w:rsid w:val="00656C4D"/>
    <w:rsid w:val="00667215"/>
    <w:rsid w:val="00695F55"/>
    <w:rsid w:val="00697E44"/>
    <w:rsid w:val="006E5716"/>
    <w:rsid w:val="007302B3"/>
    <w:rsid w:val="00730733"/>
    <w:rsid w:val="00730E3A"/>
    <w:rsid w:val="00736AAF"/>
    <w:rsid w:val="00756379"/>
    <w:rsid w:val="00765B2A"/>
    <w:rsid w:val="00783A34"/>
    <w:rsid w:val="007C6B52"/>
    <w:rsid w:val="007D16C5"/>
    <w:rsid w:val="007D24AC"/>
    <w:rsid w:val="007E1C98"/>
    <w:rsid w:val="0081656E"/>
    <w:rsid w:val="00862FE4"/>
    <w:rsid w:val="0086389A"/>
    <w:rsid w:val="0087605E"/>
    <w:rsid w:val="0088257B"/>
    <w:rsid w:val="008940A6"/>
    <w:rsid w:val="008B1FEE"/>
    <w:rsid w:val="008F293B"/>
    <w:rsid w:val="00902F0F"/>
    <w:rsid w:val="00903C32"/>
    <w:rsid w:val="00916B16"/>
    <w:rsid w:val="009173B9"/>
    <w:rsid w:val="0093335D"/>
    <w:rsid w:val="0093613E"/>
    <w:rsid w:val="00943026"/>
    <w:rsid w:val="00952CA1"/>
    <w:rsid w:val="00966B81"/>
    <w:rsid w:val="009674E1"/>
    <w:rsid w:val="0097175B"/>
    <w:rsid w:val="00971F07"/>
    <w:rsid w:val="009761E9"/>
    <w:rsid w:val="009B6D5B"/>
    <w:rsid w:val="009C60CA"/>
    <w:rsid w:val="009C7720"/>
    <w:rsid w:val="009F125B"/>
    <w:rsid w:val="009F7DD5"/>
    <w:rsid w:val="00A074A0"/>
    <w:rsid w:val="00A23AFA"/>
    <w:rsid w:val="00A31B3E"/>
    <w:rsid w:val="00A34147"/>
    <w:rsid w:val="00A532F3"/>
    <w:rsid w:val="00A8489E"/>
    <w:rsid w:val="00AC29F3"/>
    <w:rsid w:val="00AD56CE"/>
    <w:rsid w:val="00B231E5"/>
    <w:rsid w:val="00B60C01"/>
    <w:rsid w:val="00B64CCA"/>
    <w:rsid w:val="00BA5B88"/>
    <w:rsid w:val="00C02B87"/>
    <w:rsid w:val="00C4086D"/>
    <w:rsid w:val="00CA1896"/>
    <w:rsid w:val="00CB5B28"/>
    <w:rsid w:val="00CC7A35"/>
    <w:rsid w:val="00CF5371"/>
    <w:rsid w:val="00D0323A"/>
    <w:rsid w:val="00D0559F"/>
    <w:rsid w:val="00D077E9"/>
    <w:rsid w:val="00D17459"/>
    <w:rsid w:val="00D408D9"/>
    <w:rsid w:val="00D42CB7"/>
    <w:rsid w:val="00D5413D"/>
    <w:rsid w:val="00D570A9"/>
    <w:rsid w:val="00D61CA2"/>
    <w:rsid w:val="00D70D02"/>
    <w:rsid w:val="00D72DE0"/>
    <w:rsid w:val="00D770C7"/>
    <w:rsid w:val="00D86945"/>
    <w:rsid w:val="00D90290"/>
    <w:rsid w:val="00DD152F"/>
    <w:rsid w:val="00DE213F"/>
    <w:rsid w:val="00DF027C"/>
    <w:rsid w:val="00E00A32"/>
    <w:rsid w:val="00E139A3"/>
    <w:rsid w:val="00E16120"/>
    <w:rsid w:val="00E2178E"/>
    <w:rsid w:val="00E22ACD"/>
    <w:rsid w:val="00E31DD9"/>
    <w:rsid w:val="00E620B0"/>
    <w:rsid w:val="00E81B40"/>
    <w:rsid w:val="00EF555B"/>
    <w:rsid w:val="00F027BB"/>
    <w:rsid w:val="00F11DCF"/>
    <w:rsid w:val="00F162EA"/>
    <w:rsid w:val="00F52D27"/>
    <w:rsid w:val="00F62162"/>
    <w:rsid w:val="00F75930"/>
    <w:rsid w:val="00F83527"/>
    <w:rsid w:val="00FA1A3F"/>
    <w:rsid w:val="00FD583F"/>
    <w:rsid w:val="00FD7488"/>
    <w:rsid w:val="00FE40A9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7CE6F0"/>
  <w15:docId w15:val="{6DD8253C-25C9-4FF7-8938-38020B49F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11210A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210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D1532"/>
    <w:pPr>
      <w:widowControl w:val="0"/>
      <w:spacing w:before="120" w:after="120" w:line="240" w:lineRule="auto"/>
      <w:ind w:leftChars="100" w:left="100" w:rightChars="100" w:right="100" w:firstLineChars="200" w:firstLine="420"/>
    </w:pPr>
    <w:rPr>
      <w:rFonts w:ascii="Times New Roman" w:eastAsia="Times New Roman" w:hAnsi="Times New Roman" w:cs="Times New Roman"/>
      <w:b w:val="0"/>
      <w:color w:val="auto"/>
      <w:kern w:val="2"/>
      <w:sz w:val="24"/>
      <w:szCs w:val="28"/>
      <w:lang w:eastAsia="zh-CN"/>
    </w:rPr>
  </w:style>
  <w:style w:type="character" w:styleId="Strong">
    <w:name w:val="Strong"/>
    <w:basedOn w:val="DefaultParagraphFont"/>
    <w:uiPriority w:val="22"/>
    <w:qFormat/>
    <w:rsid w:val="002E266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E2660"/>
    <w:rPr>
      <w:rFonts w:ascii="宋体" w:eastAsia="宋体" w:hAnsi="宋体" w:cs="宋体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26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eastAsia="宋体" w:hAnsi="宋体" w:cs="宋体"/>
      <w:b w:val="0"/>
      <w:color w:val="auto"/>
      <w:sz w:val="24"/>
      <w:szCs w:val="24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2660"/>
    <w:rPr>
      <w:rFonts w:ascii="宋体" w:hAnsi="宋体" w:cs="宋体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www.nodejs.org/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CI/CD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pi@Group3.loca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nodejs.org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header" Target="header1.xml"/><Relationship Id="rId10" Type="http://schemas.openxmlformats.org/officeDocument/2006/relationships/hyperlink" Target="https://www.sunfounder.com/products/humiture-sensor-module" TargetMode="External"/><Relationship Id="rId19" Type="http://schemas.openxmlformats.org/officeDocument/2006/relationships/hyperlink" Target="https://www.nodejs.org/" TargetMode="External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s://iot2021-94458.web.app/" TargetMode="External"/><Relationship Id="rId14" Type="http://schemas.openxmlformats.org/officeDocument/2006/relationships/hyperlink" Target="https://pypi.org/project/python" TargetMode="External"/><Relationship Id="rId22" Type="http://schemas.openxmlformats.org/officeDocument/2006/relationships/hyperlink" Target="mailto:firebase-tools@9.23.0" TargetMode="External"/><Relationship Id="rId27" Type="http://schemas.openxmlformats.org/officeDocument/2006/relationships/hyperlink" Target="https://www.youtube.com/watch?v=Jpqg2_aCRcw" TargetMode="Externa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vin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AE5F44E164D4F99B818C796A499AF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0F297D-F574-4AFA-8D93-DB9B442622D0}"/>
      </w:docPartPr>
      <w:docPartBody>
        <w:p w:rsidR="00A94484" w:rsidRDefault="00C9596E">
          <w:pPr>
            <w:pStyle w:val="5AE5F44E164D4F99B818C796A499AFCB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November 27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5AB532938211408E8F22274C71AC7A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FC474A-E6A1-47D9-9A5D-5E31EB5D297E}"/>
      </w:docPartPr>
      <w:docPartBody>
        <w:p w:rsidR="00A94484" w:rsidRDefault="00C9596E">
          <w:pPr>
            <w:pStyle w:val="5AB532938211408E8F22274C71AC7A99"/>
          </w:pPr>
          <w:r>
            <w:t>COMPANY NAME</w:t>
          </w:r>
        </w:p>
      </w:docPartBody>
    </w:docPart>
    <w:docPart>
      <w:docPartPr>
        <w:name w:val="CAC2E5688DE5482FAF61171947637C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08AB3A-4410-4C62-B231-954A34BD001A}"/>
      </w:docPartPr>
      <w:docPartBody>
        <w:p w:rsidR="00A94484" w:rsidRDefault="00C9596E">
          <w:pPr>
            <w:pStyle w:val="CAC2E5688DE5482FAF61171947637C66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Bodoni MT Condensed">
    <w:panose1 w:val="02070606080606020203"/>
    <w:charset w:val="00"/>
    <w:family w:val="roman"/>
    <w:pitch w:val="variable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96E"/>
    <w:rsid w:val="00263839"/>
    <w:rsid w:val="00796FA2"/>
    <w:rsid w:val="008E7F76"/>
    <w:rsid w:val="00A94484"/>
    <w:rsid w:val="00C9596E"/>
    <w:rsid w:val="00DD0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widowControl/>
      <w:spacing w:line="276" w:lineRule="auto"/>
      <w:jc w:val="left"/>
    </w:pPr>
    <w:rPr>
      <w:caps/>
      <w:color w:val="44546A" w:themeColor="text2"/>
      <w:spacing w:val="20"/>
      <w:kern w:val="0"/>
      <w:sz w:val="32"/>
      <w:lang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kern w:val="0"/>
      <w:sz w:val="32"/>
      <w:lang w:eastAsia="en-US"/>
    </w:rPr>
  </w:style>
  <w:style w:type="paragraph" w:customStyle="1" w:styleId="5AE5F44E164D4F99B818C796A499AFCB">
    <w:name w:val="5AE5F44E164D4F99B818C796A499AFCB"/>
    <w:pPr>
      <w:widowControl w:val="0"/>
      <w:jc w:val="both"/>
    </w:pPr>
  </w:style>
  <w:style w:type="paragraph" w:customStyle="1" w:styleId="5AB532938211408E8F22274C71AC7A99">
    <w:name w:val="5AB532938211408E8F22274C71AC7A99"/>
    <w:pPr>
      <w:widowControl w:val="0"/>
      <w:jc w:val="both"/>
    </w:pPr>
  </w:style>
  <w:style w:type="paragraph" w:customStyle="1" w:styleId="CAC2E5688DE5482FAF61171947637C66">
    <w:name w:val="CAC2E5688DE5482FAF61171947637C66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Liang Zhong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224</TotalTime>
  <Pages>11</Pages>
  <Words>1387</Words>
  <Characters>7906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Kevin Zhong</dc:creator>
  <cp:keywords/>
  <cp:lastModifiedBy>Liang Zhong</cp:lastModifiedBy>
  <cp:revision>34</cp:revision>
  <cp:lastPrinted>2006-08-01T17:47:00Z</cp:lastPrinted>
  <dcterms:created xsi:type="dcterms:W3CDTF">2021-11-28T01:53:00Z</dcterms:created>
  <dcterms:modified xsi:type="dcterms:W3CDTF">2021-11-28T06:16:00Z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